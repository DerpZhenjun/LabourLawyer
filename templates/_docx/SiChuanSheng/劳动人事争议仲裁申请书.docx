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BCFD1" w14:textId="77777777" w:rsidR="00DD032F" w:rsidRDefault="00DD032F">
      <w:pPr>
        <w:spacing w:line="576" w:lineRule="exact"/>
        <w:rPr>
          <w:rFonts w:ascii="仿宋_GB2312" w:eastAsia="仿宋_GB2312"/>
          <w:sz w:val="32"/>
          <w:szCs w:val="32"/>
        </w:rPr>
      </w:pPr>
    </w:p>
    <w:p w14:paraId="043074CC" w14:textId="77777777" w:rsidR="00DD032F" w:rsidRDefault="00DD032F">
      <w:pPr>
        <w:spacing w:line="576" w:lineRule="exact"/>
        <w:jc w:val="center"/>
        <w:rPr>
          <w:rFonts w:ascii="方正小标宋简体" w:eastAsia="方正小标宋简体" w:hint="eastAsia"/>
          <w:b/>
          <w:sz w:val="44"/>
          <w:szCs w:val="44"/>
        </w:rPr>
      </w:pPr>
      <w:r>
        <w:rPr>
          <w:rFonts w:ascii="方正小标宋简体" w:eastAsia="方正小标宋简体" w:hint="eastAsia"/>
          <w:b/>
          <w:sz w:val="44"/>
          <w:szCs w:val="44"/>
        </w:rPr>
        <w:t>仲裁申请书</w:t>
      </w:r>
    </w:p>
    <w:p w14:paraId="51FD70ED" w14:textId="77777777" w:rsidR="00DD032F" w:rsidRDefault="00DD032F">
      <w:pPr>
        <w:spacing w:line="576" w:lineRule="exact"/>
        <w:rPr>
          <w:rFonts w:ascii="仿宋_GB2312" w:eastAsia="仿宋_GB2312"/>
          <w:sz w:val="32"/>
          <w:szCs w:val="32"/>
        </w:rPr>
      </w:pPr>
    </w:p>
    <w:p w14:paraId="02E2247F" w14:textId="77777777" w:rsidR="00DD032F" w:rsidRDefault="00DD032F">
      <w:pPr>
        <w:spacing w:line="576" w:lineRule="exact"/>
        <w:ind w:firstLineChars="200" w:firstLine="643"/>
        <w:rPr>
          <w:rFonts w:ascii="仿宋_GB2312" w:eastAsia="仿宋_GB2312" w:hint="eastAsia"/>
          <w:sz w:val="32"/>
          <w:szCs w:val="32"/>
        </w:rPr>
      </w:pPr>
      <w:r>
        <w:rPr>
          <w:rFonts w:ascii="黑体" w:eastAsia="黑体" w:hint="eastAsia"/>
          <w:b/>
          <w:sz w:val="32"/>
          <w:szCs w:val="32"/>
        </w:rPr>
        <w:t>申请人</w:t>
      </w:r>
      <w:r>
        <w:rPr>
          <w:rFonts w:ascii="仿宋_GB2312" w:eastAsia="仿宋_GB2312" w:hint="eastAsia"/>
          <w:sz w:val="32"/>
          <w:szCs w:val="32"/>
        </w:rPr>
        <w:t xml:space="preserve">：　　</w:t>
      </w:r>
      <w:r>
        <w:rPr>
          <w:rFonts w:ascii="黑体" w:eastAsia="黑体" w:hint="eastAsia"/>
          <w:b/>
          <w:sz w:val="32"/>
          <w:szCs w:val="32"/>
        </w:rPr>
        <w:t>性别</w:t>
      </w:r>
      <w:r>
        <w:rPr>
          <w:rFonts w:ascii="仿宋_GB2312" w:eastAsia="仿宋_GB2312" w:hint="eastAsia"/>
          <w:sz w:val="32"/>
          <w:szCs w:val="32"/>
        </w:rPr>
        <w:t xml:space="preserve">：　</w:t>
      </w:r>
      <w:r>
        <w:rPr>
          <w:rFonts w:ascii="黑体" w:eastAsia="黑体" w:hint="eastAsia"/>
          <w:b/>
          <w:sz w:val="32"/>
          <w:szCs w:val="32"/>
        </w:rPr>
        <w:t>民族</w:t>
      </w:r>
      <w:r>
        <w:rPr>
          <w:rFonts w:ascii="仿宋_GB2312" w:eastAsia="仿宋_GB2312" w:hint="eastAsia"/>
          <w:sz w:val="32"/>
          <w:szCs w:val="32"/>
        </w:rPr>
        <w:t>：</w:t>
      </w:r>
      <w:r>
        <w:rPr>
          <w:rFonts w:ascii="仿宋_GB2312" w:eastAsia="仿宋_GB2312" w:hint="eastAsia"/>
          <w:sz w:val="32"/>
          <w:szCs w:val="32"/>
        </w:rPr>
        <w:t xml:space="preserve">  </w:t>
      </w:r>
      <w:r>
        <w:rPr>
          <w:rFonts w:ascii="黑体" w:eastAsia="黑体" w:hint="eastAsia"/>
          <w:b/>
          <w:sz w:val="32"/>
          <w:szCs w:val="32"/>
        </w:rPr>
        <w:t>身份证号码</w:t>
      </w:r>
      <w:r>
        <w:rPr>
          <w:rFonts w:ascii="仿宋_GB2312" w:eastAsia="仿宋_GB2312" w:hint="eastAsia"/>
          <w:sz w:val="32"/>
          <w:szCs w:val="32"/>
        </w:rPr>
        <w:t>：</w:t>
      </w:r>
    </w:p>
    <w:p w14:paraId="389EBAEF" w14:textId="77777777" w:rsidR="00DD032F" w:rsidRDefault="00DD032F">
      <w:pPr>
        <w:spacing w:line="576" w:lineRule="exact"/>
        <w:ind w:firstLineChars="200" w:firstLine="643"/>
        <w:rPr>
          <w:rFonts w:ascii="仿宋_GB2312" w:eastAsia="仿宋_GB2312" w:hint="eastAsia"/>
          <w:sz w:val="32"/>
          <w:szCs w:val="32"/>
        </w:rPr>
      </w:pPr>
      <w:r>
        <w:rPr>
          <w:rFonts w:ascii="黑体" w:eastAsia="黑体" w:hint="eastAsia"/>
          <w:b/>
          <w:sz w:val="32"/>
          <w:szCs w:val="32"/>
        </w:rPr>
        <w:t>住址</w:t>
      </w:r>
      <w:r>
        <w:rPr>
          <w:rFonts w:ascii="仿宋_GB2312" w:eastAsia="仿宋_GB2312" w:hint="eastAsia"/>
          <w:sz w:val="32"/>
          <w:szCs w:val="32"/>
        </w:rPr>
        <w:t xml:space="preserve">：　　　　　　　　　　　　　</w:t>
      </w:r>
      <w:r>
        <w:rPr>
          <w:rFonts w:ascii="仿宋_GB2312" w:eastAsia="仿宋_GB2312" w:hint="eastAsia"/>
          <w:sz w:val="32"/>
          <w:szCs w:val="32"/>
        </w:rPr>
        <w:t xml:space="preserve">  </w:t>
      </w:r>
      <w:r>
        <w:rPr>
          <w:rFonts w:ascii="黑体" w:eastAsia="黑体" w:hint="eastAsia"/>
          <w:b/>
          <w:sz w:val="32"/>
          <w:szCs w:val="32"/>
        </w:rPr>
        <w:t>联系电话</w:t>
      </w:r>
      <w:r>
        <w:rPr>
          <w:rFonts w:ascii="仿宋_GB2312" w:eastAsia="仿宋_GB2312" w:hint="eastAsia"/>
          <w:sz w:val="32"/>
          <w:szCs w:val="32"/>
        </w:rPr>
        <w:t>：</w:t>
      </w:r>
    </w:p>
    <w:p w14:paraId="3C762F67" w14:textId="77777777" w:rsidR="00DD032F" w:rsidRDefault="00DD032F">
      <w:pPr>
        <w:spacing w:line="576" w:lineRule="exact"/>
        <w:ind w:firstLineChars="200" w:firstLine="643"/>
        <w:rPr>
          <w:rFonts w:ascii="仿宋_GB2312" w:eastAsia="仿宋_GB2312" w:hint="eastAsia"/>
          <w:sz w:val="32"/>
          <w:szCs w:val="32"/>
        </w:rPr>
      </w:pPr>
      <w:r>
        <w:rPr>
          <w:rFonts w:ascii="黑体" w:eastAsia="黑体" w:hint="eastAsia"/>
          <w:b/>
          <w:sz w:val="32"/>
          <w:szCs w:val="32"/>
        </w:rPr>
        <w:t>确认有效的通讯地址</w:t>
      </w:r>
      <w:r>
        <w:rPr>
          <w:rFonts w:ascii="仿宋_GB2312" w:eastAsia="仿宋_GB2312" w:hint="eastAsia"/>
          <w:sz w:val="32"/>
          <w:szCs w:val="32"/>
        </w:rPr>
        <w:t xml:space="preserve">：　　　　　　　</w:t>
      </w:r>
      <w:r>
        <w:rPr>
          <w:rFonts w:ascii="黑体" w:eastAsia="黑体" w:hint="eastAsia"/>
          <w:b/>
          <w:sz w:val="32"/>
          <w:szCs w:val="32"/>
        </w:rPr>
        <w:t>邮政编码</w:t>
      </w:r>
      <w:r>
        <w:rPr>
          <w:rFonts w:ascii="仿宋_GB2312" w:eastAsia="仿宋_GB2312" w:hint="eastAsia"/>
          <w:sz w:val="32"/>
          <w:szCs w:val="32"/>
        </w:rPr>
        <w:t>：</w:t>
      </w:r>
    </w:p>
    <w:p w14:paraId="1D056553" w14:textId="77777777" w:rsidR="00DD032F" w:rsidRDefault="00DD032F">
      <w:pPr>
        <w:spacing w:line="576" w:lineRule="exact"/>
        <w:ind w:firstLineChars="200" w:firstLine="643"/>
        <w:rPr>
          <w:rFonts w:ascii="仿宋_GB2312" w:eastAsia="仿宋_GB2312" w:hint="eastAsia"/>
          <w:sz w:val="32"/>
          <w:szCs w:val="32"/>
        </w:rPr>
      </w:pPr>
      <w:r>
        <w:rPr>
          <w:rFonts w:ascii="黑体" w:eastAsia="黑体" w:hint="eastAsia"/>
          <w:b/>
          <w:sz w:val="32"/>
          <w:szCs w:val="32"/>
        </w:rPr>
        <w:t>被申请人</w:t>
      </w:r>
      <w:r>
        <w:rPr>
          <w:rFonts w:ascii="仿宋_GB2312" w:eastAsia="仿宋_GB2312" w:hint="eastAsia"/>
          <w:sz w:val="32"/>
          <w:szCs w:val="32"/>
        </w:rPr>
        <w:t>：</w:t>
      </w:r>
    </w:p>
    <w:p w14:paraId="730CF1FF" w14:textId="77777777" w:rsidR="00DD032F" w:rsidRDefault="00DD032F">
      <w:pPr>
        <w:spacing w:line="576" w:lineRule="exact"/>
        <w:ind w:firstLineChars="200" w:firstLine="643"/>
        <w:rPr>
          <w:rFonts w:ascii="仿宋_GB2312" w:eastAsia="仿宋_GB2312" w:hint="eastAsia"/>
          <w:sz w:val="32"/>
          <w:szCs w:val="32"/>
        </w:rPr>
      </w:pPr>
      <w:r>
        <w:rPr>
          <w:rFonts w:ascii="黑体" w:eastAsia="黑体" w:hint="eastAsia"/>
          <w:b/>
          <w:sz w:val="32"/>
          <w:szCs w:val="32"/>
        </w:rPr>
        <w:t>法定代表人</w:t>
      </w:r>
      <w:r>
        <w:rPr>
          <w:rFonts w:ascii="黑体" w:eastAsia="黑体" w:hint="eastAsia"/>
          <w:b/>
          <w:sz w:val="32"/>
          <w:szCs w:val="32"/>
        </w:rPr>
        <w:t>(</w:t>
      </w:r>
      <w:r>
        <w:rPr>
          <w:rFonts w:ascii="黑体" w:eastAsia="黑体" w:hint="eastAsia"/>
          <w:b/>
          <w:sz w:val="32"/>
          <w:szCs w:val="32"/>
        </w:rPr>
        <w:t>或主要负责人</w:t>
      </w:r>
      <w:r>
        <w:rPr>
          <w:rFonts w:ascii="黑体" w:eastAsia="黑体" w:hint="eastAsia"/>
          <w:b/>
          <w:sz w:val="32"/>
          <w:szCs w:val="32"/>
        </w:rPr>
        <w:t>)</w:t>
      </w:r>
      <w:r>
        <w:rPr>
          <w:rFonts w:ascii="仿宋_GB2312" w:eastAsia="仿宋_GB2312" w:hint="eastAsia"/>
          <w:sz w:val="32"/>
          <w:szCs w:val="32"/>
        </w:rPr>
        <w:t>：</w:t>
      </w:r>
      <w:r>
        <w:rPr>
          <w:rFonts w:ascii="仿宋_GB2312" w:eastAsia="仿宋_GB2312" w:hint="eastAsia"/>
          <w:sz w:val="32"/>
          <w:szCs w:val="32"/>
        </w:rPr>
        <w:t>(</w:t>
      </w:r>
      <w:r>
        <w:rPr>
          <w:rFonts w:ascii="仿宋_GB2312" w:eastAsia="仿宋_GB2312" w:hint="eastAsia"/>
          <w:sz w:val="32"/>
          <w:szCs w:val="32"/>
        </w:rPr>
        <w:t>姓名</w:t>
      </w:r>
      <w:r>
        <w:rPr>
          <w:rFonts w:ascii="仿宋_GB2312" w:eastAsia="仿宋_GB2312" w:hint="eastAsia"/>
          <w:sz w:val="32"/>
          <w:szCs w:val="32"/>
        </w:rPr>
        <w:t>)</w:t>
      </w:r>
      <w:r>
        <w:rPr>
          <w:rFonts w:ascii="仿宋_GB2312" w:eastAsia="仿宋_GB2312" w:hint="eastAsia"/>
          <w:sz w:val="32"/>
          <w:szCs w:val="32"/>
        </w:rPr>
        <w:t xml:space="preserve">　　</w:t>
      </w:r>
      <w:r>
        <w:rPr>
          <w:rFonts w:ascii="黑体" w:eastAsia="黑体" w:hint="eastAsia"/>
          <w:b/>
          <w:sz w:val="32"/>
          <w:szCs w:val="32"/>
        </w:rPr>
        <w:t>职务</w:t>
      </w:r>
      <w:r>
        <w:rPr>
          <w:rFonts w:ascii="仿宋_GB2312" w:eastAsia="仿宋_GB2312" w:hint="eastAsia"/>
          <w:sz w:val="32"/>
          <w:szCs w:val="32"/>
        </w:rPr>
        <w:t>：</w:t>
      </w:r>
    </w:p>
    <w:p w14:paraId="52ACC377" w14:textId="77777777" w:rsidR="00DD032F" w:rsidRDefault="00DD032F">
      <w:pPr>
        <w:spacing w:line="576" w:lineRule="exact"/>
        <w:ind w:firstLineChars="200" w:firstLine="643"/>
        <w:rPr>
          <w:rFonts w:ascii="仿宋_GB2312" w:eastAsia="仿宋_GB2312" w:hint="eastAsia"/>
          <w:sz w:val="32"/>
          <w:szCs w:val="32"/>
        </w:rPr>
      </w:pPr>
      <w:r>
        <w:rPr>
          <w:rFonts w:ascii="黑体" w:eastAsia="黑体" w:hint="eastAsia"/>
          <w:b/>
          <w:sz w:val="32"/>
          <w:szCs w:val="32"/>
        </w:rPr>
        <w:t>住所</w:t>
      </w:r>
      <w:r>
        <w:rPr>
          <w:rFonts w:ascii="仿宋_GB2312" w:eastAsia="仿宋_GB2312" w:hint="eastAsia"/>
          <w:sz w:val="32"/>
          <w:szCs w:val="32"/>
        </w:rPr>
        <w:t>：</w:t>
      </w:r>
    </w:p>
    <w:p w14:paraId="48D38193" w14:textId="77777777" w:rsidR="00DD032F" w:rsidRDefault="00DD032F">
      <w:pPr>
        <w:spacing w:line="576" w:lineRule="exact"/>
        <w:ind w:firstLineChars="200" w:firstLine="643"/>
        <w:rPr>
          <w:rFonts w:ascii="仿宋_GB2312" w:eastAsia="仿宋_GB2312" w:hint="eastAsia"/>
          <w:sz w:val="32"/>
          <w:szCs w:val="32"/>
        </w:rPr>
      </w:pPr>
      <w:r>
        <w:rPr>
          <w:rFonts w:ascii="黑体" w:eastAsia="黑体" w:hint="eastAsia"/>
          <w:b/>
          <w:sz w:val="32"/>
          <w:szCs w:val="32"/>
        </w:rPr>
        <w:t>联系电话</w:t>
      </w:r>
      <w:r>
        <w:rPr>
          <w:rFonts w:ascii="仿宋_GB2312" w:eastAsia="仿宋_GB2312" w:hint="eastAsia"/>
          <w:sz w:val="32"/>
          <w:szCs w:val="32"/>
        </w:rPr>
        <w:t>：</w:t>
      </w:r>
    </w:p>
    <w:p w14:paraId="751EB9F8" w14:textId="77777777" w:rsidR="00DD032F" w:rsidRDefault="00DD032F">
      <w:pPr>
        <w:spacing w:line="576" w:lineRule="exact"/>
        <w:ind w:firstLineChars="200" w:firstLine="643"/>
        <w:rPr>
          <w:rFonts w:ascii="仿宋_GB2312" w:eastAsia="仿宋_GB2312" w:hint="eastAsia"/>
          <w:sz w:val="32"/>
          <w:szCs w:val="32"/>
        </w:rPr>
      </w:pPr>
      <w:r>
        <w:rPr>
          <w:rFonts w:ascii="黑体" w:eastAsia="黑体" w:hint="eastAsia"/>
          <w:b/>
          <w:sz w:val="32"/>
          <w:szCs w:val="32"/>
        </w:rPr>
        <w:t>第三人</w:t>
      </w:r>
      <w:r>
        <w:rPr>
          <w:rFonts w:ascii="仿宋_GB2312" w:eastAsia="仿宋_GB2312" w:hint="eastAsia"/>
          <w:sz w:val="32"/>
          <w:szCs w:val="32"/>
        </w:rPr>
        <w:t>：</w:t>
      </w:r>
    </w:p>
    <w:p w14:paraId="36D14991" w14:textId="77777777" w:rsidR="00DD032F" w:rsidRDefault="00DD032F">
      <w:pPr>
        <w:spacing w:line="576" w:lineRule="exact"/>
        <w:ind w:firstLineChars="200" w:firstLine="643"/>
        <w:rPr>
          <w:rFonts w:ascii="仿宋_GB2312" w:eastAsia="仿宋_GB2312" w:hint="eastAsia"/>
          <w:sz w:val="32"/>
          <w:szCs w:val="32"/>
        </w:rPr>
      </w:pPr>
      <w:r>
        <w:rPr>
          <w:rFonts w:ascii="黑体" w:eastAsia="黑体" w:hint="eastAsia"/>
          <w:b/>
          <w:sz w:val="32"/>
          <w:szCs w:val="32"/>
        </w:rPr>
        <w:t>法定代表人</w:t>
      </w:r>
      <w:r>
        <w:rPr>
          <w:rFonts w:ascii="黑体" w:eastAsia="黑体" w:hint="eastAsia"/>
          <w:b/>
          <w:sz w:val="32"/>
          <w:szCs w:val="32"/>
        </w:rPr>
        <w:t>(</w:t>
      </w:r>
      <w:r>
        <w:rPr>
          <w:rFonts w:ascii="黑体" w:eastAsia="黑体" w:hint="eastAsia"/>
          <w:b/>
          <w:sz w:val="32"/>
          <w:szCs w:val="32"/>
        </w:rPr>
        <w:t>主要负责人</w:t>
      </w:r>
      <w:r>
        <w:rPr>
          <w:rFonts w:ascii="黑体" w:eastAsia="黑体" w:hint="eastAsia"/>
          <w:b/>
          <w:sz w:val="32"/>
          <w:szCs w:val="32"/>
        </w:rPr>
        <w:t>)</w:t>
      </w:r>
      <w:r>
        <w:rPr>
          <w:rFonts w:ascii="仿宋_GB2312" w:eastAsia="仿宋_GB2312" w:hint="eastAsia"/>
          <w:sz w:val="32"/>
          <w:szCs w:val="32"/>
        </w:rPr>
        <w:t>：</w:t>
      </w:r>
      <w:r>
        <w:rPr>
          <w:rFonts w:ascii="仿宋_GB2312" w:eastAsia="仿宋_GB2312" w:hint="eastAsia"/>
          <w:sz w:val="32"/>
          <w:szCs w:val="32"/>
        </w:rPr>
        <w:t>(</w:t>
      </w:r>
      <w:r>
        <w:rPr>
          <w:rFonts w:ascii="仿宋_GB2312" w:eastAsia="仿宋_GB2312" w:hint="eastAsia"/>
          <w:sz w:val="32"/>
          <w:szCs w:val="32"/>
        </w:rPr>
        <w:t>姓名</w:t>
      </w:r>
      <w:r>
        <w:rPr>
          <w:rFonts w:ascii="仿宋_GB2312" w:eastAsia="仿宋_GB2312" w:hint="eastAsia"/>
          <w:sz w:val="32"/>
          <w:szCs w:val="32"/>
        </w:rPr>
        <w:t>)</w:t>
      </w:r>
      <w:r>
        <w:rPr>
          <w:rFonts w:ascii="仿宋_GB2312" w:eastAsia="仿宋_GB2312" w:hint="eastAsia"/>
          <w:sz w:val="32"/>
          <w:szCs w:val="32"/>
        </w:rPr>
        <w:t xml:space="preserve">　　　　</w:t>
      </w:r>
      <w:r>
        <w:rPr>
          <w:rFonts w:ascii="黑体" w:eastAsia="黑体" w:hint="eastAsia"/>
          <w:b/>
          <w:sz w:val="32"/>
          <w:szCs w:val="32"/>
        </w:rPr>
        <w:t>职务</w:t>
      </w:r>
      <w:r>
        <w:rPr>
          <w:rFonts w:ascii="仿宋_GB2312" w:eastAsia="仿宋_GB2312" w:hint="eastAsia"/>
          <w:sz w:val="32"/>
          <w:szCs w:val="32"/>
        </w:rPr>
        <w:t>：</w:t>
      </w:r>
    </w:p>
    <w:p w14:paraId="16001DDD" w14:textId="77777777" w:rsidR="00DD032F" w:rsidRDefault="00DD032F">
      <w:pPr>
        <w:spacing w:line="576" w:lineRule="exact"/>
        <w:ind w:firstLineChars="200" w:firstLine="643"/>
        <w:rPr>
          <w:rFonts w:ascii="仿宋_GB2312" w:eastAsia="仿宋_GB2312" w:hint="eastAsia"/>
          <w:sz w:val="32"/>
          <w:szCs w:val="32"/>
        </w:rPr>
      </w:pPr>
      <w:r>
        <w:rPr>
          <w:rFonts w:ascii="黑体" w:eastAsia="黑体" w:hint="eastAsia"/>
          <w:b/>
          <w:sz w:val="32"/>
          <w:szCs w:val="32"/>
        </w:rPr>
        <w:t>住所</w:t>
      </w:r>
      <w:r>
        <w:rPr>
          <w:rFonts w:ascii="仿宋_GB2312" w:eastAsia="仿宋_GB2312" w:hint="eastAsia"/>
          <w:sz w:val="32"/>
          <w:szCs w:val="32"/>
        </w:rPr>
        <w:t>：</w:t>
      </w:r>
    </w:p>
    <w:p w14:paraId="1D866720" w14:textId="77777777" w:rsidR="00DD032F" w:rsidRDefault="00DD032F">
      <w:pPr>
        <w:spacing w:line="576" w:lineRule="exact"/>
        <w:ind w:firstLineChars="200" w:firstLine="643"/>
        <w:rPr>
          <w:rFonts w:ascii="仿宋_GB2312" w:eastAsia="仿宋_GB2312" w:hint="eastAsia"/>
          <w:sz w:val="32"/>
          <w:szCs w:val="32"/>
        </w:rPr>
      </w:pPr>
      <w:r>
        <w:rPr>
          <w:rFonts w:ascii="黑体" w:eastAsia="黑体" w:hint="eastAsia"/>
          <w:b/>
          <w:sz w:val="32"/>
          <w:szCs w:val="32"/>
        </w:rPr>
        <w:t>联系电话</w:t>
      </w:r>
      <w:r>
        <w:rPr>
          <w:rFonts w:ascii="仿宋_GB2312" w:eastAsia="仿宋_GB2312" w:hint="eastAsia"/>
          <w:sz w:val="32"/>
          <w:szCs w:val="32"/>
        </w:rPr>
        <w:t>：</w:t>
      </w:r>
    </w:p>
    <w:p w14:paraId="482F072C" w14:textId="77777777" w:rsidR="00DD032F" w:rsidRDefault="00DD032F">
      <w:pPr>
        <w:spacing w:line="576" w:lineRule="exact"/>
        <w:ind w:firstLineChars="200" w:firstLine="643"/>
        <w:rPr>
          <w:rFonts w:ascii="仿宋_GB2312" w:eastAsia="仿宋_GB2312" w:hint="eastAsia"/>
          <w:sz w:val="32"/>
          <w:szCs w:val="32"/>
        </w:rPr>
      </w:pPr>
      <w:r>
        <w:rPr>
          <w:rFonts w:ascii="黑体" w:eastAsia="黑体" w:hint="eastAsia"/>
          <w:b/>
          <w:sz w:val="32"/>
          <w:szCs w:val="32"/>
        </w:rPr>
        <w:t>仲裁请求</w:t>
      </w:r>
      <w:r>
        <w:rPr>
          <w:rFonts w:ascii="仿宋_GB2312" w:eastAsia="仿宋_GB2312" w:hint="eastAsia"/>
          <w:sz w:val="32"/>
          <w:szCs w:val="32"/>
        </w:rPr>
        <w:t>：</w:t>
      </w:r>
    </w:p>
    <w:p w14:paraId="4F3306F0" w14:textId="77777777" w:rsidR="00DD032F" w:rsidRDefault="00DD032F">
      <w:pPr>
        <w:spacing w:line="576" w:lineRule="exact"/>
        <w:ind w:firstLineChars="200" w:firstLine="640"/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/>
          <w:sz w:val="32"/>
          <w:szCs w:val="32"/>
        </w:rPr>
        <w:t>1.</w:t>
      </w:r>
      <w:r>
        <w:rPr>
          <w:rFonts w:ascii="仿宋_GB2312" w:eastAsia="仿宋_GB2312"/>
          <w:sz w:val="32"/>
          <w:szCs w:val="32"/>
        </w:rPr>
        <w:t>……</w:t>
      </w:r>
    </w:p>
    <w:p w14:paraId="739E0ADD" w14:textId="77777777" w:rsidR="00DD032F" w:rsidRDefault="00DD032F">
      <w:pPr>
        <w:spacing w:line="576" w:lineRule="exact"/>
        <w:ind w:firstLineChars="200" w:firstLine="640"/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/>
          <w:sz w:val="32"/>
          <w:szCs w:val="32"/>
        </w:rPr>
        <w:t>2.</w:t>
      </w:r>
      <w:r>
        <w:rPr>
          <w:rFonts w:ascii="仿宋_GB2312" w:eastAsia="仿宋_GB2312"/>
          <w:sz w:val="32"/>
          <w:szCs w:val="32"/>
        </w:rPr>
        <w:t>……</w:t>
      </w:r>
    </w:p>
    <w:p w14:paraId="1113ACC9" w14:textId="77777777" w:rsidR="00DD032F" w:rsidRDefault="00DD032F">
      <w:pPr>
        <w:spacing w:line="576" w:lineRule="exact"/>
        <w:ind w:firstLineChars="200" w:firstLine="640"/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/>
          <w:sz w:val="32"/>
          <w:szCs w:val="32"/>
        </w:rPr>
        <w:t>3.</w:t>
      </w:r>
      <w:r>
        <w:rPr>
          <w:rFonts w:ascii="仿宋_GB2312" w:eastAsia="仿宋_GB2312"/>
          <w:sz w:val="32"/>
          <w:szCs w:val="32"/>
        </w:rPr>
        <w:t>……</w:t>
      </w:r>
    </w:p>
    <w:p w14:paraId="3AD84F18" w14:textId="77777777" w:rsidR="00DD032F" w:rsidRDefault="00DD032F">
      <w:pPr>
        <w:spacing w:line="576" w:lineRule="exact"/>
        <w:ind w:firstLineChars="200" w:firstLine="640"/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……</w:t>
      </w:r>
    </w:p>
    <w:p w14:paraId="175F2EC7" w14:textId="77777777" w:rsidR="00DD032F" w:rsidRDefault="00DD032F">
      <w:pPr>
        <w:spacing w:line="576" w:lineRule="exact"/>
        <w:ind w:firstLineChars="200" w:firstLine="643"/>
        <w:rPr>
          <w:rFonts w:ascii="仿宋_GB2312" w:eastAsia="仿宋_GB2312" w:hint="eastAsia"/>
          <w:sz w:val="32"/>
          <w:szCs w:val="32"/>
        </w:rPr>
      </w:pPr>
      <w:r>
        <w:rPr>
          <w:rFonts w:ascii="黑体" w:eastAsia="黑体" w:hint="eastAsia"/>
          <w:b/>
          <w:sz w:val="32"/>
          <w:szCs w:val="32"/>
        </w:rPr>
        <w:t>事实和理由：</w:t>
      </w:r>
      <w:r>
        <w:rPr>
          <w:rFonts w:ascii="仿宋_GB2312" w:eastAsia="仿宋_GB2312" w:hint="eastAsia"/>
          <w:sz w:val="32"/>
          <w:szCs w:val="32"/>
        </w:rPr>
        <w:t>……（发生争议的基本事实和提出仲裁请求的理由，包括申请人与被申请人之间何时建立</w:t>
      </w:r>
      <w:r>
        <w:rPr>
          <w:rFonts w:ascii="仿宋_GB2312" w:eastAsia="仿宋_GB2312" w:hint="eastAsia"/>
          <w:sz w:val="32"/>
          <w:szCs w:val="32"/>
          <w:u w:val="single"/>
        </w:rPr>
        <w:t>劳动</w:t>
      </w:r>
      <w:r>
        <w:rPr>
          <w:rFonts w:ascii="仿宋_GB2312" w:eastAsia="仿宋_GB2312" w:hint="eastAsia"/>
          <w:sz w:val="32"/>
          <w:szCs w:val="32"/>
          <w:u w:val="single"/>
        </w:rPr>
        <w:t>/</w:t>
      </w:r>
      <w:r>
        <w:rPr>
          <w:rFonts w:ascii="仿宋_GB2312" w:eastAsia="仿宋_GB2312" w:hint="eastAsia"/>
          <w:sz w:val="32"/>
          <w:szCs w:val="32"/>
          <w:u w:val="single"/>
        </w:rPr>
        <w:t>人事</w:t>
      </w:r>
      <w:r>
        <w:rPr>
          <w:rFonts w:ascii="仿宋_GB2312" w:eastAsia="仿宋_GB2312" w:hint="eastAsia"/>
          <w:sz w:val="32"/>
          <w:szCs w:val="32"/>
        </w:rPr>
        <w:t>关系、劳动</w:t>
      </w:r>
      <w:r>
        <w:rPr>
          <w:rFonts w:ascii="仿宋_GB2312" w:eastAsia="仿宋_GB2312" w:hint="eastAsia"/>
          <w:sz w:val="32"/>
          <w:szCs w:val="32"/>
        </w:rPr>
        <w:t>(</w:t>
      </w:r>
      <w:r>
        <w:rPr>
          <w:rFonts w:ascii="仿宋_GB2312" w:eastAsia="仿宋_GB2312" w:hint="eastAsia"/>
          <w:sz w:val="32"/>
          <w:szCs w:val="32"/>
        </w:rPr>
        <w:t>聘用</w:t>
      </w:r>
      <w:r>
        <w:rPr>
          <w:rFonts w:ascii="仿宋_GB2312" w:eastAsia="仿宋_GB2312" w:hint="eastAsia"/>
          <w:sz w:val="32"/>
          <w:szCs w:val="32"/>
        </w:rPr>
        <w:t>)</w:t>
      </w:r>
      <w:r>
        <w:rPr>
          <w:rFonts w:ascii="仿宋_GB2312" w:eastAsia="仿宋_GB2312" w:hint="eastAsia"/>
          <w:sz w:val="32"/>
          <w:szCs w:val="32"/>
        </w:rPr>
        <w:t>合同履行情况，争议发生时间、争议内容、请求事项的</w:t>
      </w:r>
      <w:r>
        <w:rPr>
          <w:rFonts w:ascii="仿宋_GB2312" w:eastAsia="仿宋_GB2312" w:hint="eastAsia"/>
          <w:sz w:val="32"/>
          <w:szCs w:val="32"/>
        </w:rPr>
        <w:lastRenderedPageBreak/>
        <w:t>法律依据，以及证据、证据来源、证人姓名和住址等。）</w:t>
      </w:r>
    </w:p>
    <w:p w14:paraId="399240B7" w14:textId="77777777" w:rsidR="00DD032F" w:rsidRDefault="00DD032F">
      <w:pPr>
        <w:spacing w:line="576" w:lineRule="exact"/>
        <w:ind w:firstLineChars="200" w:firstLine="640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此致</w:t>
      </w:r>
    </w:p>
    <w:p w14:paraId="3AC97DB4" w14:textId="77777777" w:rsidR="00DD032F" w:rsidRDefault="00DD032F">
      <w:pPr>
        <w:spacing w:line="576" w:lineRule="exact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广元市劳动人事争议仲裁委员会</w:t>
      </w:r>
    </w:p>
    <w:p w14:paraId="5EE83855" w14:textId="77777777" w:rsidR="00DD032F" w:rsidRDefault="00DD032F">
      <w:pPr>
        <w:spacing w:line="576" w:lineRule="exact"/>
        <w:rPr>
          <w:rFonts w:ascii="仿宋_GB2312" w:eastAsia="仿宋_GB2312"/>
          <w:sz w:val="32"/>
          <w:szCs w:val="32"/>
        </w:rPr>
      </w:pPr>
    </w:p>
    <w:p w14:paraId="0DC5FBD5" w14:textId="77777777" w:rsidR="00DD032F" w:rsidRDefault="00DD032F">
      <w:pPr>
        <w:spacing w:line="576" w:lineRule="exact"/>
        <w:ind w:firstLineChars="200" w:firstLine="640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附件：</w:t>
      </w:r>
      <w:r>
        <w:rPr>
          <w:rFonts w:ascii="仿宋_GB2312" w:eastAsia="仿宋_GB2312" w:hint="eastAsia"/>
          <w:sz w:val="32"/>
          <w:szCs w:val="32"/>
        </w:rPr>
        <w:t>1.</w:t>
      </w:r>
      <w:r>
        <w:rPr>
          <w:rFonts w:ascii="仿宋_GB2312" w:eastAsia="仿宋_GB2312" w:hint="eastAsia"/>
          <w:sz w:val="32"/>
          <w:szCs w:val="32"/>
        </w:rPr>
        <w:t>《仲裁申请书》副本</w:t>
      </w:r>
      <w:r>
        <w:rPr>
          <w:rFonts w:ascii="仿宋_GB2312" w:eastAsia="仿宋_GB2312" w:hint="eastAsia"/>
          <w:sz w:val="32"/>
          <w:szCs w:val="32"/>
        </w:rPr>
        <w:t xml:space="preserve">   </w:t>
      </w:r>
      <w:r>
        <w:rPr>
          <w:rFonts w:ascii="仿宋_GB2312" w:eastAsia="仿宋_GB2312" w:hint="eastAsia"/>
          <w:sz w:val="32"/>
          <w:szCs w:val="32"/>
        </w:rPr>
        <w:t>份</w:t>
      </w:r>
    </w:p>
    <w:p w14:paraId="7F5AE3E1" w14:textId="77777777" w:rsidR="00DD032F" w:rsidRDefault="00DD032F">
      <w:pPr>
        <w:spacing w:line="576" w:lineRule="exact"/>
        <w:ind w:firstLineChars="500" w:firstLine="1600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2.</w:t>
      </w:r>
      <w:r>
        <w:rPr>
          <w:rFonts w:ascii="仿宋_GB2312" w:eastAsia="仿宋_GB2312" w:hint="eastAsia"/>
          <w:sz w:val="32"/>
          <w:szCs w:val="32"/>
        </w:rPr>
        <w:t>证据清单及有关证据材料</w:t>
      </w:r>
      <w:r>
        <w:rPr>
          <w:rFonts w:ascii="仿宋_GB2312" w:eastAsia="仿宋_GB2312" w:hint="eastAsia"/>
          <w:sz w:val="32"/>
          <w:szCs w:val="32"/>
        </w:rPr>
        <w:t xml:space="preserve">   </w:t>
      </w:r>
      <w:r>
        <w:rPr>
          <w:rFonts w:ascii="仿宋_GB2312" w:eastAsia="仿宋_GB2312" w:hint="eastAsia"/>
          <w:sz w:val="32"/>
          <w:szCs w:val="32"/>
        </w:rPr>
        <w:t>份</w:t>
      </w:r>
    </w:p>
    <w:p w14:paraId="5CE53635" w14:textId="77777777" w:rsidR="00DD032F" w:rsidRDefault="00DD032F">
      <w:pPr>
        <w:spacing w:line="576" w:lineRule="exact"/>
        <w:rPr>
          <w:rFonts w:ascii="仿宋_GB2312" w:eastAsia="仿宋_GB2312" w:hint="eastAsia"/>
          <w:sz w:val="32"/>
          <w:szCs w:val="32"/>
        </w:rPr>
      </w:pPr>
    </w:p>
    <w:p w14:paraId="605D78AD" w14:textId="77777777" w:rsidR="00DD032F" w:rsidRDefault="00DD032F">
      <w:pPr>
        <w:spacing w:line="576" w:lineRule="exact"/>
        <w:rPr>
          <w:rFonts w:ascii="仿宋_GB2312" w:eastAsia="仿宋_GB2312" w:hint="eastAsia"/>
          <w:sz w:val="32"/>
          <w:szCs w:val="32"/>
        </w:rPr>
      </w:pPr>
    </w:p>
    <w:p w14:paraId="7CEB747D" w14:textId="77777777" w:rsidR="00DD032F" w:rsidRDefault="00DD032F">
      <w:pPr>
        <w:spacing w:line="576" w:lineRule="exact"/>
        <w:ind w:firstLineChars="1068" w:firstLine="3418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申请人：</w:t>
      </w:r>
      <w:r>
        <w:rPr>
          <w:rFonts w:ascii="仿宋_GB2312" w:eastAsia="仿宋_GB2312" w:hint="eastAsia"/>
          <w:sz w:val="32"/>
          <w:szCs w:val="32"/>
        </w:rPr>
        <w:t>(</w:t>
      </w:r>
      <w:r>
        <w:rPr>
          <w:rFonts w:ascii="仿宋_GB2312" w:eastAsia="仿宋_GB2312" w:hint="eastAsia"/>
          <w:sz w:val="32"/>
          <w:szCs w:val="32"/>
        </w:rPr>
        <w:t>签章</w:t>
      </w:r>
      <w:r>
        <w:rPr>
          <w:rFonts w:ascii="仿宋_GB2312" w:eastAsia="仿宋_GB2312" w:hint="eastAsia"/>
          <w:sz w:val="32"/>
          <w:szCs w:val="32"/>
        </w:rPr>
        <w:t>)</w:t>
      </w:r>
    </w:p>
    <w:p w14:paraId="6FE0D1F9" w14:textId="77777777" w:rsidR="00DD032F" w:rsidRDefault="00DD032F">
      <w:pPr>
        <w:spacing w:line="576" w:lineRule="exact"/>
        <w:ind w:firstLineChars="1575" w:firstLine="5040"/>
        <w:jc w:val="center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年　　月　　日</w:t>
      </w:r>
    </w:p>
    <w:p w14:paraId="1EE43352" w14:textId="77777777" w:rsidR="00DD032F" w:rsidRDefault="00DD032F">
      <w:pPr>
        <w:spacing w:line="576" w:lineRule="exact"/>
        <w:rPr>
          <w:rFonts w:ascii="仿宋_GB2312" w:eastAsia="仿宋_GB2312"/>
          <w:sz w:val="32"/>
          <w:szCs w:val="32"/>
        </w:rPr>
      </w:pPr>
    </w:p>
    <w:p w14:paraId="33919FFD" w14:textId="77777777" w:rsidR="00DD032F" w:rsidRDefault="00DD032F">
      <w:pPr>
        <w:spacing w:line="576" w:lineRule="exact"/>
        <w:rPr>
          <w:rFonts w:ascii="仿宋_GB2312" w:eastAsia="仿宋_GB2312"/>
          <w:sz w:val="32"/>
          <w:szCs w:val="32"/>
        </w:rPr>
      </w:pPr>
    </w:p>
    <w:p w14:paraId="74B38686" w14:textId="77777777" w:rsidR="00DD032F" w:rsidRDefault="00DD032F">
      <w:pPr>
        <w:spacing w:line="576" w:lineRule="exact"/>
        <w:rPr>
          <w:rFonts w:ascii="仿宋_GB2312" w:eastAsia="仿宋_GB2312"/>
          <w:sz w:val="32"/>
          <w:szCs w:val="32"/>
        </w:rPr>
      </w:pPr>
    </w:p>
    <w:p w14:paraId="263CA5D0" w14:textId="77777777" w:rsidR="00DD032F" w:rsidRDefault="00DD032F">
      <w:pPr>
        <w:spacing w:line="576" w:lineRule="exact"/>
        <w:rPr>
          <w:rFonts w:ascii="仿宋_GB2312" w:eastAsia="仿宋_GB2312"/>
          <w:sz w:val="32"/>
          <w:szCs w:val="32"/>
        </w:rPr>
      </w:pPr>
    </w:p>
    <w:p w14:paraId="7FB1DC06" w14:textId="77777777" w:rsidR="00DD032F" w:rsidRDefault="00DD032F">
      <w:pPr>
        <w:spacing w:line="576" w:lineRule="exact"/>
        <w:rPr>
          <w:rFonts w:ascii="仿宋_GB2312" w:eastAsia="仿宋_GB2312" w:hint="eastAsia"/>
          <w:sz w:val="32"/>
          <w:szCs w:val="32"/>
        </w:rPr>
      </w:pPr>
    </w:p>
    <w:p w14:paraId="6552CC9C" w14:textId="77777777" w:rsidR="00DD032F" w:rsidRDefault="00DD032F">
      <w:pPr>
        <w:spacing w:line="576" w:lineRule="exact"/>
        <w:rPr>
          <w:rFonts w:ascii="仿宋_GB2312" w:eastAsia="仿宋_GB2312" w:hint="eastAsia"/>
          <w:sz w:val="32"/>
          <w:szCs w:val="32"/>
        </w:rPr>
      </w:pPr>
    </w:p>
    <w:sectPr w:rsidR="00DD032F">
      <w:footerReference w:type="even" r:id="rId6"/>
      <w:footerReference w:type="default" r:id="rId7"/>
      <w:pgSz w:w="11906" w:h="16838"/>
      <w:pgMar w:top="2098" w:right="1474" w:bottom="1985" w:left="1588" w:header="851" w:footer="1588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DB0AD6" w14:textId="77777777" w:rsidR="00DD032F" w:rsidRDefault="00DD032F">
      <w:r>
        <w:separator/>
      </w:r>
    </w:p>
  </w:endnote>
  <w:endnote w:type="continuationSeparator" w:id="0">
    <w:p w14:paraId="07364094" w14:textId="77777777" w:rsidR="00DD032F" w:rsidRDefault="00DD03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方正小标宋简体">
    <w:altName w:val="微软雅黑"/>
    <w:charset w:val="86"/>
    <w:family w:val="auto"/>
    <w:pitch w:val="default"/>
    <w:sig w:usb0="00000001" w:usb1="080E0000" w:usb2="00000000" w:usb3="00000000" w:csb0="00040000" w:csb1="00000000"/>
  </w:font>
  <w:font w:name="仿宋_GB2312">
    <w:altName w:val="微软雅黑"/>
    <w:charset w:val="86"/>
    <w:family w:val="modern"/>
    <w:pitch w:val="default"/>
    <w:sig w:usb0="00000001" w:usb1="080E0000" w:usb2="0000000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C46E82" w14:textId="77777777" w:rsidR="00DD032F" w:rsidRDefault="00DD032F">
    <w:pPr>
      <w:pStyle w:val="a5"/>
      <w:framePr w:wrap="around" w:vAnchor="text" w:hAnchor="margin" w:xAlign="outside" w:y="1"/>
      <w:jc w:val="both"/>
      <w:rPr>
        <w:rStyle w:val="a3"/>
        <w:rFonts w:hint="eastAsia"/>
        <w:sz w:val="28"/>
        <w:szCs w:val="28"/>
      </w:rPr>
    </w:pPr>
    <w:r>
      <w:rPr>
        <w:rStyle w:val="a3"/>
        <w:rFonts w:hint="eastAsia"/>
        <w:sz w:val="28"/>
        <w:szCs w:val="28"/>
      </w:rPr>
      <w:t>－</w:t>
    </w:r>
    <w:r>
      <w:rPr>
        <w:sz w:val="28"/>
        <w:szCs w:val="28"/>
      </w:rPr>
      <w:fldChar w:fldCharType="begin"/>
    </w:r>
    <w:r>
      <w:rPr>
        <w:rStyle w:val="a3"/>
        <w:sz w:val="28"/>
        <w:szCs w:val="28"/>
      </w:rPr>
      <w:instrText xml:space="preserve">PAGE  </w:instrText>
    </w:r>
    <w:r>
      <w:rPr>
        <w:sz w:val="28"/>
        <w:szCs w:val="28"/>
      </w:rPr>
      <w:fldChar w:fldCharType="separate"/>
    </w:r>
    <w:r>
      <w:rPr>
        <w:rStyle w:val="a3"/>
        <w:sz w:val="28"/>
        <w:szCs w:val="28"/>
        <w:lang w:val="en-US" w:eastAsia="zh-CN"/>
      </w:rPr>
      <w:t>156</w:t>
    </w:r>
    <w:r>
      <w:rPr>
        <w:sz w:val="28"/>
        <w:szCs w:val="28"/>
      </w:rPr>
      <w:fldChar w:fldCharType="end"/>
    </w:r>
    <w:r>
      <w:rPr>
        <w:rStyle w:val="a3"/>
        <w:rFonts w:hint="eastAsia"/>
        <w:sz w:val="28"/>
        <w:szCs w:val="28"/>
      </w:rPr>
      <w:t>－</w:t>
    </w:r>
  </w:p>
  <w:p w14:paraId="50D05E19" w14:textId="77777777" w:rsidR="00DD032F" w:rsidRDefault="00DD032F">
    <w:pPr>
      <w:pStyle w:val="a5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59FA52" w14:textId="77777777" w:rsidR="00DD032F" w:rsidRDefault="00DD032F">
    <w:pPr>
      <w:pStyle w:val="a5"/>
      <w:framePr w:w="1443" w:wrap="around" w:vAnchor="text" w:hAnchor="page" w:x="8969" w:y="48"/>
      <w:jc w:val="right"/>
      <w:rPr>
        <w:rStyle w:val="a3"/>
        <w:rFonts w:hint="eastAsia"/>
        <w:sz w:val="28"/>
        <w:szCs w:val="28"/>
      </w:rPr>
    </w:pPr>
    <w:r>
      <w:rPr>
        <w:rStyle w:val="a3"/>
        <w:sz w:val="28"/>
        <w:szCs w:val="28"/>
      </w:rPr>
      <w:t>－</w:t>
    </w:r>
    <w:r>
      <w:rPr>
        <w:sz w:val="28"/>
        <w:szCs w:val="28"/>
      </w:rPr>
      <w:fldChar w:fldCharType="begin"/>
    </w:r>
    <w:r>
      <w:rPr>
        <w:rStyle w:val="a3"/>
        <w:sz w:val="28"/>
        <w:szCs w:val="28"/>
      </w:rPr>
      <w:instrText xml:space="preserve">PAGE  </w:instrText>
    </w:r>
    <w:r>
      <w:rPr>
        <w:sz w:val="28"/>
        <w:szCs w:val="28"/>
      </w:rPr>
      <w:fldChar w:fldCharType="separate"/>
    </w:r>
    <w:r>
      <w:rPr>
        <w:rStyle w:val="a3"/>
        <w:sz w:val="28"/>
        <w:szCs w:val="28"/>
        <w:lang w:val="en-US" w:eastAsia="zh-CN"/>
      </w:rPr>
      <w:t>157</w:t>
    </w:r>
    <w:r>
      <w:rPr>
        <w:sz w:val="28"/>
        <w:szCs w:val="28"/>
      </w:rPr>
      <w:fldChar w:fldCharType="end"/>
    </w:r>
    <w:r>
      <w:rPr>
        <w:rStyle w:val="a3"/>
        <w:sz w:val="28"/>
        <w:szCs w:val="28"/>
      </w:rPr>
      <w:t>－</w:t>
    </w:r>
  </w:p>
  <w:p w14:paraId="03E4F854" w14:textId="77777777" w:rsidR="00DD032F" w:rsidRDefault="00DD032F">
    <w:pPr>
      <w:pStyle w:val="a5"/>
      <w:ind w:right="360"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CBF0BF" w14:textId="77777777" w:rsidR="00DD032F" w:rsidRDefault="00DD032F">
      <w:r>
        <w:separator/>
      </w:r>
    </w:p>
  </w:footnote>
  <w:footnote w:type="continuationSeparator" w:id="0">
    <w:p w14:paraId="56AE1BC5" w14:textId="77777777" w:rsidR="00DD032F" w:rsidRDefault="00DD032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evenAndOddHeaders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83E90"/>
    <w:rsid w:val="00006F69"/>
    <w:rsid w:val="00017290"/>
    <w:rsid w:val="00025517"/>
    <w:rsid w:val="00043176"/>
    <w:rsid w:val="000748AE"/>
    <w:rsid w:val="00076F9C"/>
    <w:rsid w:val="0008118D"/>
    <w:rsid w:val="00082716"/>
    <w:rsid w:val="00083A7F"/>
    <w:rsid w:val="0008624D"/>
    <w:rsid w:val="00094B40"/>
    <w:rsid w:val="00097DD4"/>
    <w:rsid w:val="000B5678"/>
    <w:rsid w:val="000C4653"/>
    <w:rsid w:val="000C72E7"/>
    <w:rsid w:val="000C744D"/>
    <w:rsid w:val="000D2BF3"/>
    <w:rsid w:val="000D4766"/>
    <w:rsid w:val="000D7BE2"/>
    <w:rsid w:val="000E33E5"/>
    <w:rsid w:val="000E3523"/>
    <w:rsid w:val="000F0393"/>
    <w:rsid w:val="000F09D9"/>
    <w:rsid w:val="00101335"/>
    <w:rsid w:val="00104154"/>
    <w:rsid w:val="0010449F"/>
    <w:rsid w:val="00107F71"/>
    <w:rsid w:val="0011070C"/>
    <w:rsid w:val="00116214"/>
    <w:rsid w:val="001205A3"/>
    <w:rsid w:val="00122991"/>
    <w:rsid w:val="00126ECE"/>
    <w:rsid w:val="00127898"/>
    <w:rsid w:val="00131665"/>
    <w:rsid w:val="00134633"/>
    <w:rsid w:val="00143565"/>
    <w:rsid w:val="00151A7F"/>
    <w:rsid w:val="00156843"/>
    <w:rsid w:val="00156DD2"/>
    <w:rsid w:val="001574E9"/>
    <w:rsid w:val="00160031"/>
    <w:rsid w:val="001602FA"/>
    <w:rsid w:val="001670FC"/>
    <w:rsid w:val="00167A6D"/>
    <w:rsid w:val="001742ED"/>
    <w:rsid w:val="001901D0"/>
    <w:rsid w:val="00190222"/>
    <w:rsid w:val="0019024F"/>
    <w:rsid w:val="00195595"/>
    <w:rsid w:val="001A0250"/>
    <w:rsid w:val="001A5E02"/>
    <w:rsid w:val="001B41BA"/>
    <w:rsid w:val="001B50BB"/>
    <w:rsid w:val="001B69BE"/>
    <w:rsid w:val="001C0A9E"/>
    <w:rsid w:val="001C0FBC"/>
    <w:rsid w:val="001C21B9"/>
    <w:rsid w:val="001D0715"/>
    <w:rsid w:val="001D1278"/>
    <w:rsid w:val="001D2ECF"/>
    <w:rsid w:val="001D6488"/>
    <w:rsid w:val="001E44F6"/>
    <w:rsid w:val="001F476E"/>
    <w:rsid w:val="001F5505"/>
    <w:rsid w:val="002029AD"/>
    <w:rsid w:val="00205B97"/>
    <w:rsid w:val="0021137C"/>
    <w:rsid w:val="00212485"/>
    <w:rsid w:val="0021350B"/>
    <w:rsid w:val="00223B3B"/>
    <w:rsid w:val="00226E5D"/>
    <w:rsid w:val="00234880"/>
    <w:rsid w:val="00235694"/>
    <w:rsid w:val="00235841"/>
    <w:rsid w:val="00241408"/>
    <w:rsid w:val="00242AC8"/>
    <w:rsid w:val="00243772"/>
    <w:rsid w:val="002450C4"/>
    <w:rsid w:val="002507F5"/>
    <w:rsid w:val="00251A3C"/>
    <w:rsid w:val="0025397F"/>
    <w:rsid w:val="00256423"/>
    <w:rsid w:val="00266E14"/>
    <w:rsid w:val="00270A8C"/>
    <w:rsid w:val="00281393"/>
    <w:rsid w:val="00283A1B"/>
    <w:rsid w:val="00291DDF"/>
    <w:rsid w:val="00294FA1"/>
    <w:rsid w:val="002A0579"/>
    <w:rsid w:val="002A3B19"/>
    <w:rsid w:val="002A7922"/>
    <w:rsid w:val="002B245F"/>
    <w:rsid w:val="002C0CEB"/>
    <w:rsid w:val="002C2685"/>
    <w:rsid w:val="002C2CBF"/>
    <w:rsid w:val="002C36DB"/>
    <w:rsid w:val="002C3C76"/>
    <w:rsid w:val="002D2B2A"/>
    <w:rsid w:val="002D2E03"/>
    <w:rsid w:val="002D481C"/>
    <w:rsid w:val="002D7EAF"/>
    <w:rsid w:val="002E5AE3"/>
    <w:rsid w:val="002E7D7E"/>
    <w:rsid w:val="002F432B"/>
    <w:rsid w:val="002F6DBD"/>
    <w:rsid w:val="00305DA1"/>
    <w:rsid w:val="00306F50"/>
    <w:rsid w:val="00307625"/>
    <w:rsid w:val="00307BCF"/>
    <w:rsid w:val="003311C2"/>
    <w:rsid w:val="00335832"/>
    <w:rsid w:val="00341591"/>
    <w:rsid w:val="003422A3"/>
    <w:rsid w:val="00347094"/>
    <w:rsid w:val="003571AF"/>
    <w:rsid w:val="00360692"/>
    <w:rsid w:val="00361249"/>
    <w:rsid w:val="00362ADF"/>
    <w:rsid w:val="003648F6"/>
    <w:rsid w:val="00364E6B"/>
    <w:rsid w:val="00390894"/>
    <w:rsid w:val="0039110D"/>
    <w:rsid w:val="003919F7"/>
    <w:rsid w:val="00392AAA"/>
    <w:rsid w:val="003940BD"/>
    <w:rsid w:val="00394E57"/>
    <w:rsid w:val="00395972"/>
    <w:rsid w:val="003A1FCD"/>
    <w:rsid w:val="003A3706"/>
    <w:rsid w:val="003B06E7"/>
    <w:rsid w:val="003B53DC"/>
    <w:rsid w:val="003B5C67"/>
    <w:rsid w:val="003C5CF1"/>
    <w:rsid w:val="003D1571"/>
    <w:rsid w:val="003D3F48"/>
    <w:rsid w:val="003D5031"/>
    <w:rsid w:val="003D6175"/>
    <w:rsid w:val="003E2AA9"/>
    <w:rsid w:val="003E2AF3"/>
    <w:rsid w:val="003E3894"/>
    <w:rsid w:val="003E6EED"/>
    <w:rsid w:val="003F3188"/>
    <w:rsid w:val="003F3DA7"/>
    <w:rsid w:val="003F5717"/>
    <w:rsid w:val="0040193A"/>
    <w:rsid w:val="00401B0A"/>
    <w:rsid w:val="00404907"/>
    <w:rsid w:val="00406DBE"/>
    <w:rsid w:val="00414397"/>
    <w:rsid w:val="004151FA"/>
    <w:rsid w:val="00420365"/>
    <w:rsid w:val="00420AF8"/>
    <w:rsid w:val="004259BA"/>
    <w:rsid w:val="004306F6"/>
    <w:rsid w:val="00434382"/>
    <w:rsid w:val="00435804"/>
    <w:rsid w:val="00440695"/>
    <w:rsid w:val="00450A9E"/>
    <w:rsid w:val="00453471"/>
    <w:rsid w:val="00457A7B"/>
    <w:rsid w:val="004676E7"/>
    <w:rsid w:val="00476D56"/>
    <w:rsid w:val="00485D39"/>
    <w:rsid w:val="00486678"/>
    <w:rsid w:val="00487184"/>
    <w:rsid w:val="004916AF"/>
    <w:rsid w:val="00493D06"/>
    <w:rsid w:val="004A6E0E"/>
    <w:rsid w:val="004B4CE4"/>
    <w:rsid w:val="004B4D9A"/>
    <w:rsid w:val="004D016C"/>
    <w:rsid w:val="004E2F3F"/>
    <w:rsid w:val="004E4257"/>
    <w:rsid w:val="004E7209"/>
    <w:rsid w:val="004F030B"/>
    <w:rsid w:val="004F0795"/>
    <w:rsid w:val="004F226F"/>
    <w:rsid w:val="004F3ABE"/>
    <w:rsid w:val="004F4F92"/>
    <w:rsid w:val="00502C08"/>
    <w:rsid w:val="00505948"/>
    <w:rsid w:val="0051596E"/>
    <w:rsid w:val="005170AE"/>
    <w:rsid w:val="005200CE"/>
    <w:rsid w:val="00520871"/>
    <w:rsid w:val="00524130"/>
    <w:rsid w:val="00526CB5"/>
    <w:rsid w:val="00531E70"/>
    <w:rsid w:val="005374C8"/>
    <w:rsid w:val="00542B7E"/>
    <w:rsid w:val="00544003"/>
    <w:rsid w:val="00547079"/>
    <w:rsid w:val="00550EB5"/>
    <w:rsid w:val="00556FF1"/>
    <w:rsid w:val="005578DF"/>
    <w:rsid w:val="00562DB4"/>
    <w:rsid w:val="00564264"/>
    <w:rsid w:val="00586425"/>
    <w:rsid w:val="00587063"/>
    <w:rsid w:val="005871B0"/>
    <w:rsid w:val="00587DD8"/>
    <w:rsid w:val="005A1C80"/>
    <w:rsid w:val="005B4E7D"/>
    <w:rsid w:val="005B77AF"/>
    <w:rsid w:val="005C34FF"/>
    <w:rsid w:val="005E0FF1"/>
    <w:rsid w:val="005E2715"/>
    <w:rsid w:val="005E2987"/>
    <w:rsid w:val="005E2F08"/>
    <w:rsid w:val="005E380A"/>
    <w:rsid w:val="005E3D99"/>
    <w:rsid w:val="005E3E0E"/>
    <w:rsid w:val="005F7DE4"/>
    <w:rsid w:val="006035C8"/>
    <w:rsid w:val="00611D59"/>
    <w:rsid w:val="00615D58"/>
    <w:rsid w:val="00622073"/>
    <w:rsid w:val="00626ED4"/>
    <w:rsid w:val="006321D5"/>
    <w:rsid w:val="0063466C"/>
    <w:rsid w:val="00635B50"/>
    <w:rsid w:val="006368A5"/>
    <w:rsid w:val="00636DBB"/>
    <w:rsid w:val="0064186F"/>
    <w:rsid w:val="00642A9F"/>
    <w:rsid w:val="0064353F"/>
    <w:rsid w:val="006474E0"/>
    <w:rsid w:val="00664598"/>
    <w:rsid w:val="006657CF"/>
    <w:rsid w:val="00666C41"/>
    <w:rsid w:val="00666F1F"/>
    <w:rsid w:val="00672FC6"/>
    <w:rsid w:val="00676EC1"/>
    <w:rsid w:val="00690908"/>
    <w:rsid w:val="00693014"/>
    <w:rsid w:val="00697AE8"/>
    <w:rsid w:val="006A1EE5"/>
    <w:rsid w:val="006A33FA"/>
    <w:rsid w:val="006A3723"/>
    <w:rsid w:val="006A56BA"/>
    <w:rsid w:val="006B0407"/>
    <w:rsid w:val="006B6B6C"/>
    <w:rsid w:val="006C0C85"/>
    <w:rsid w:val="006C3FD9"/>
    <w:rsid w:val="006C5212"/>
    <w:rsid w:val="006D1BED"/>
    <w:rsid w:val="006D418C"/>
    <w:rsid w:val="006E1376"/>
    <w:rsid w:val="006E622A"/>
    <w:rsid w:val="006E7723"/>
    <w:rsid w:val="006F00A7"/>
    <w:rsid w:val="006F0D8A"/>
    <w:rsid w:val="006F1376"/>
    <w:rsid w:val="006F4A38"/>
    <w:rsid w:val="00702114"/>
    <w:rsid w:val="00704028"/>
    <w:rsid w:val="007051B6"/>
    <w:rsid w:val="00714BE2"/>
    <w:rsid w:val="0071706D"/>
    <w:rsid w:val="00717587"/>
    <w:rsid w:val="0072199E"/>
    <w:rsid w:val="00722196"/>
    <w:rsid w:val="0072598E"/>
    <w:rsid w:val="00727076"/>
    <w:rsid w:val="007321E9"/>
    <w:rsid w:val="0073483D"/>
    <w:rsid w:val="00735E61"/>
    <w:rsid w:val="007416ED"/>
    <w:rsid w:val="007419A7"/>
    <w:rsid w:val="007451EA"/>
    <w:rsid w:val="00746B0B"/>
    <w:rsid w:val="00747F49"/>
    <w:rsid w:val="00754910"/>
    <w:rsid w:val="007613CB"/>
    <w:rsid w:val="00766CCE"/>
    <w:rsid w:val="007709DD"/>
    <w:rsid w:val="007801D6"/>
    <w:rsid w:val="0078192D"/>
    <w:rsid w:val="00784198"/>
    <w:rsid w:val="00795EFE"/>
    <w:rsid w:val="00797B59"/>
    <w:rsid w:val="007B0523"/>
    <w:rsid w:val="007B15C8"/>
    <w:rsid w:val="007B3B69"/>
    <w:rsid w:val="007B4590"/>
    <w:rsid w:val="007B6580"/>
    <w:rsid w:val="007C2A77"/>
    <w:rsid w:val="007C2FD9"/>
    <w:rsid w:val="007E0820"/>
    <w:rsid w:val="007F16C5"/>
    <w:rsid w:val="007F28B4"/>
    <w:rsid w:val="007F3CCC"/>
    <w:rsid w:val="007F6AD7"/>
    <w:rsid w:val="007F7879"/>
    <w:rsid w:val="00804B2B"/>
    <w:rsid w:val="00807332"/>
    <w:rsid w:val="00810B30"/>
    <w:rsid w:val="0081199F"/>
    <w:rsid w:val="00820B5E"/>
    <w:rsid w:val="0082245C"/>
    <w:rsid w:val="00830814"/>
    <w:rsid w:val="00831376"/>
    <w:rsid w:val="008316F7"/>
    <w:rsid w:val="00834212"/>
    <w:rsid w:val="00835DF4"/>
    <w:rsid w:val="0085102C"/>
    <w:rsid w:val="00852DAB"/>
    <w:rsid w:val="00856611"/>
    <w:rsid w:val="008570E7"/>
    <w:rsid w:val="00857E7E"/>
    <w:rsid w:val="00860EF6"/>
    <w:rsid w:val="008629AF"/>
    <w:rsid w:val="008678BD"/>
    <w:rsid w:val="0087074E"/>
    <w:rsid w:val="00872A12"/>
    <w:rsid w:val="00883E90"/>
    <w:rsid w:val="00887567"/>
    <w:rsid w:val="00891375"/>
    <w:rsid w:val="00893582"/>
    <w:rsid w:val="008A15B7"/>
    <w:rsid w:val="008A4660"/>
    <w:rsid w:val="008B28F7"/>
    <w:rsid w:val="008B7E47"/>
    <w:rsid w:val="008C2900"/>
    <w:rsid w:val="008C63AB"/>
    <w:rsid w:val="008C6698"/>
    <w:rsid w:val="008D0A22"/>
    <w:rsid w:val="008D0CA9"/>
    <w:rsid w:val="008E17D8"/>
    <w:rsid w:val="008E452C"/>
    <w:rsid w:val="008E7FB3"/>
    <w:rsid w:val="008F28FC"/>
    <w:rsid w:val="00903AC4"/>
    <w:rsid w:val="0090793A"/>
    <w:rsid w:val="00917181"/>
    <w:rsid w:val="009265DF"/>
    <w:rsid w:val="009322B5"/>
    <w:rsid w:val="009360F9"/>
    <w:rsid w:val="009472DD"/>
    <w:rsid w:val="009475B9"/>
    <w:rsid w:val="00951BA8"/>
    <w:rsid w:val="00957AAB"/>
    <w:rsid w:val="00970616"/>
    <w:rsid w:val="009712C2"/>
    <w:rsid w:val="009730A1"/>
    <w:rsid w:val="00973F86"/>
    <w:rsid w:val="00980734"/>
    <w:rsid w:val="009A0E0C"/>
    <w:rsid w:val="009A3503"/>
    <w:rsid w:val="009B193A"/>
    <w:rsid w:val="009B2C7B"/>
    <w:rsid w:val="009C659F"/>
    <w:rsid w:val="009E3FA6"/>
    <w:rsid w:val="009F0201"/>
    <w:rsid w:val="009F0FEC"/>
    <w:rsid w:val="009F1179"/>
    <w:rsid w:val="009F1642"/>
    <w:rsid w:val="009F4777"/>
    <w:rsid w:val="009F508F"/>
    <w:rsid w:val="00A00863"/>
    <w:rsid w:val="00A01736"/>
    <w:rsid w:val="00A14C66"/>
    <w:rsid w:val="00A16DBB"/>
    <w:rsid w:val="00A47A11"/>
    <w:rsid w:val="00A47B6B"/>
    <w:rsid w:val="00A531CC"/>
    <w:rsid w:val="00A567FF"/>
    <w:rsid w:val="00A57CBD"/>
    <w:rsid w:val="00A612F2"/>
    <w:rsid w:val="00A64121"/>
    <w:rsid w:val="00A65F34"/>
    <w:rsid w:val="00A67DC4"/>
    <w:rsid w:val="00A71BDF"/>
    <w:rsid w:val="00A71EEE"/>
    <w:rsid w:val="00A734BF"/>
    <w:rsid w:val="00A759F4"/>
    <w:rsid w:val="00A84EF0"/>
    <w:rsid w:val="00A93519"/>
    <w:rsid w:val="00AA2693"/>
    <w:rsid w:val="00AB2AEB"/>
    <w:rsid w:val="00AB647B"/>
    <w:rsid w:val="00AC0A35"/>
    <w:rsid w:val="00AC3A9B"/>
    <w:rsid w:val="00AC438E"/>
    <w:rsid w:val="00AC470A"/>
    <w:rsid w:val="00AD1E2E"/>
    <w:rsid w:val="00AD3CE4"/>
    <w:rsid w:val="00AD78C5"/>
    <w:rsid w:val="00AE55C2"/>
    <w:rsid w:val="00AF015E"/>
    <w:rsid w:val="00AF0512"/>
    <w:rsid w:val="00AF6D4E"/>
    <w:rsid w:val="00B02233"/>
    <w:rsid w:val="00B05797"/>
    <w:rsid w:val="00B06320"/>
    <w:rsid w:val="00B1072B"/>
    <w:rsid w:val="00B11088"/>
    <w:rsid w:val="00B11708"/>
    <w:rsid w:val="00B12D7D"/>
    <w:rsid w:val="00B13A84"/>
    <w:rsid w:val="00B2220D"/>
    <w:rsid w:val="00B23776"/>
    <w:rsid w:val="00B23C54"/>
    <w:rsid w:val="00B26FF9"/>
    <w:rsid w:val="00B272E5"/>
    <w:rsid w:val="00B32899"/>
    <w:rsid w:val="00B34553"/>
    <w:rsid w:val="00B353D2"/>
    <w:rsid w:val="00B40877"/>
    <w:rsid w:val="00B43236"/>
    <w:rsid w:val="00B53552"/>
    <w:rsid w:val="00B5360B"/>
    <w:rsid w:val="00B575A8"/>
    <w:rsid w:val="00B60814"/>
    <w:rsid w:val="00B62C96"/>
    <w:rsid w:val="00B62DB1"/>
    <w:rsid w:val="00B64B32"/>
    <w:rsid w:val="00B716AA"/>
    <w:rsid w:val="00B774F1"/>
    <w:rsid w:val="00B847B7"/>
    <w:rsid w:val="00B923B9"/>
    <w:rsid w:val="00B940C4"/>
    <w:rsid w:val="00B96D95"/>
    <w:rsid w:val="00B97516"/>
    <w:rsid w:val="00BA0F11"/>
    <w:rsid w:val="00BA44A3"/>
    <w:rsid w:val="00BA6E28"/>
    <w:rsid w:val="00BB5AC5"/>
    <w:rsid w:val="00BB6010"/>
    <w:rsid w:val="00BD15AF"/>
    <w:rsid w:val="00BE2BDA"/>
    <w:rsid w:val="00BE78DE"/>
    <w:rsid w:val="00BF39C2"/>
    <w:rsid w:val="00C03083"/>
    <w:rsid w:val="00C074E3"/>
    <w:rsid w:val="00C13F24"/>
    <w:rsid w:val="00C143C5"/>
    <w:rsid w:val="00C150D3"/>
    <w:rsid w:val="00C20208"/>
    <w:rsid w:val="00C25C0B"/>
    <w:rsid w:val="00C32231"/>
    <w:rsid w:val="00C35F90"/>
    <w:rsid w:val="00C4117C"/>
    <w:rsid w:val="00C43447"/>
    <w:rsid w:val="00C51C9F"/>
    <w:rsid w:val="00C524D9"/>
    <w:rsid w:val="00C5374C"/>
    <w:rsid w:val="00C611A3"/>
    <w:rsid w:val="00C70F7F"/>
    <w:rsid w:val="00C729EF"/>
    <w:rsid w:val="00C76B04"/>
    <w:rsid w:val="00C83533"/>
    <w:rsid w:val="00CA1040"/>
    <w:rsid w:val="00CA487A"/>
    <w:rsid w:val="00CB3C6D"/>
    <w:rsid w:val="00CB5D1C"/>
    <w:rsid w:val="00CB5E7C"/>
    <w:rsid w:val="00CC137E"/>
    <w:rsid w:val="00CC14FE"/>
    <w:rsid w:val="00CC1F39"/>
    <w:rsid w:val="00CC3D6A"/>
    <w:rsid w:val="00CD3EB1"/>
    <w:rsid w:val="00CD3EF8"/>
    <w:rsid w:val="00CE4310"/>
    <w:rsid w:val="00CE6269"/>
    <w:rsid w:val="00CF06C3"/>
    <w:rsid w:val="00CF43BB"/>
    <w:rsid w:val="00D01B29"/>
    <w:rsid w:val="00D01DBB"/>
    <w:rsid w:val="00D212FB"/>
    <w:rsid w:val="00D21C75"/>
    <w:rsid w:val="00D24949"/>
    <w:rsid w:val="00D30DE0"/>
    <w:rsid w:val="00D36FC4"/>
    <w:rsid w:val="00D4561B"/>
    <w:rsid w:val="00D51E72"/>
    <w:rsid w:val="00D64F19"/>
    <w:rsid w:val="00D70FE5"/>
    <w:rsid w:val="00D7729B"/>
    <w:rsid w:val="00D81242"/>
    <w:rsid w:val="00D85093"/>
    <w:rsid w:val="00D93A90"/>
    <w:rsid w:val="00D958F7"/>
    <w:rsid w:val="00DA6B4E"/>
    <w:rsid w:val="00DA7A23"/>
    <w:rsid w:val="00DB00BB"/>
    <w:rsid w:val="00DB551B"/>
    <w:rsid w:val="00DB65D7"/>
    <w:rsid w:val="00DC2B86"/>
    <w:rsid w:val="00DC4692"/>
    <w:rsid w:val="00DC4CFC"/>
    <w:rsid w:val="00DD032F"/>
    <w:rsid w:val="00DD2D89"/>
    <w:rsid w:val="00DE060A"/>
    <w:rsid w:val="00DE363B"/>
    <w:rsid w:val="00DF1C87"/>
    <w:rsid w:val="00DF20DF"/>
    <w:rsid w:val="00DF6C28"/>
    <w:rsid w:val="00E072BC"/>
    <w:rsid w:val="00E102CA"/>
    <w:rsid w:val="00E2134C"/>
    <w:rsid w:val="00E24888"/>
    <w:rsid w:val="00E26874"/>
    <w:rsid w:val="00E271CD"/>
    <w:rsid w:val="00E33D2C"/>
    <w:rsid w:val="00E37EA1"/>
    <w:rsid w:val="00E46596"/>
    <w:rsid w:val="00E509A0"/>
    <w:rsid w:val="00E533CC"/>
    <w:rsid w:val="00E5585C"/>
    <w:rsid w:val="00E61E9A"/>
    <w:rsid w:val="00E65F03"/>
    <w:rsid w:val="00E67801"/>
    <w:rsid w:val="00E746E8"/>
    <w:rsid w:val="00E77709"/>
    <w:rsid w:val="00E77F41"/>
    <w:rsid w:val="00E835DA"/>
    <w:rsid w:val="00E872C6"/>
    <w:rsid w:val="00E90DE4"/>
    <w:rsid w:val="00E9110A"/>
    <w:rsid w:val="00E91960"/>
    <w:rsid w:val="00E96019"/>
    <w:rsid w:val="00EA1F73"/>
    <w:rsid w:val="00EA550D"/>
    <w:rsid w:val="00EB4100"/>
    <w:rsid w:val="00EC0EC4"/>
    <w:rsid w:val="00EC5A1F"/>
    <w:rsid w:val="00EC7741"/>
    <w:rsid w:val="00EE1AD1"/>
    <w:rsid w:val="00EE6011"/>
    <w:rsid w:val="00EE7029"/>
    <w:rsid w:val="00EE7D76"/>
    <w:rsid w:val="00EF06F5"/>
    <w:rsid w:val="00EF3ABD"/>
    <w:rsid w:val="00EF4C62"/>
    <w:rsid w:val="00EF560D"/>
    <w:rsid w:val="00EF57FA"/>
    <w:rsid w:val="00EF7DF2"/>
    <w:rsid w:val="00F11509"/>
    <w:rsid w:val="00F123BD"/>
    <w:rsid w:val="00F125FB"/>
    <w:rsid w:val="00F17EFF"/>
    <w:rsid w:val="00F36CC8"/>
    <w:rsid w:val="00F422D6"/>
    <w:rsid w:val="00F446FA"/>
    <w:rsid w:val="00F449C9"/>
    <w:rsid w:val="00F46C74"/>
    <w:rsid w:val="00F46E70"/>
    <w:rsid w:val="00F57654"/>
    <w:rsid w:val="00F57FAF"/>
    <w:rsid w:val="00F6054C"/>
    <w:rsid w:val="00F60EBA"/>
    <w:rsid w:val="00F6390E"/>
    <w:rsid w:val="00F63D87"/>
    <w:rsid w:val="00F732CB"/>
    <w:rsid w:val="00F83991"/>
    <w:rsid w:val="00F90CFD"/>
    <w:rsid w:val="00F92198"/>
    <w:rsid w:val="00F97C34"/>
    <w:rsid w:val="00FA09B4"/>
    <w:rsid w:val="00FA0A2F"/>
    <w:rsid w:val="00FA1F6E"/>
    <w:rsid w:val="00FA5E74"/>
    <w:rsid w:val="00FA77DD"/>
    <w:rsid w:val="00FB1663"/>
    <w:rsid w:val="00FB3616"/>
    <w:rsid w:val="00FB4720"/>
    <w:rsid w:val="00FD024F"/>
    <w:rsid w:val="00FD23C1"/>
    <w:rsid w:val="00FD5A0E"/>
    <w:rsid w:val="00FD6EFD"/>
    <w:rsid w:val="00FD772C"/>
    <w:rsid w:val="00FE1511"/>
    <w:rsid w:val="00FE5873"/>
    <w:rsid w:val="00FE7628"/>
    <w:rsid w:val="00FF4CB0"/>
    <w:rsid w:val="08C470BD"/>
    <w:rsid w:val="095F2F40"/>
    <w:rsid w:val="0ACF060A"/>
    <w:rsid w:val="351A79E9"/>
    <w:rsid w:val="3826444B"/>
    <w:rsid w:val="44844E12"/>
    <w:rsid w:val="505C76E2"/>
    <w:rsid w:val="51276C6B"/>
    <w:rsid w:val="57166D30"/>
    <w:rsid w:val="66972E9A"/>
    <w:rsid w:val="71ED7272"/>
    <w:rsid w:val="73D1435F"/>
    <w:rsid w:val="75CE351A"/>
    <w:rsid w:val="772154D0"/>
    <w:rsid w:val="7E6441AD"/>
    <w:rsid w:val="7F21355C"/>
    <w:rsid w:val="7F357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C2D70A"/>
  <w15:chartTrackingRefBased/>
  <w15:docId w15:val="{5B1B275D-6B58-4DEB-BA76-1949437625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basedOn w:val="a0"/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customStyle="1" w:styleId="1">
    <w:name w:val="样式1"/>
    <w:basedOn w:val="a"/>
    <w:pPr>
      <w:spacing w:line="550" w:lineRule="exact"/>
      <w:jc w:val="center"/>
    </w:pPr>
    <w:rPr>
      <w:rFonts w:ascii="方正小标宋简体" w:eastAsia="方正小标宋简体"/>
      <w:b/>
      <w:sz w:val="44"/>
      <w:szCs w:val="44"/>
    </w:rPr>
  </w:style>
  <w:style w:type="table" w:styleId="a6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istrator.LENOVO-980DB272\Application%20Data\Microsoft\Templates\&#65297;&#65297;&#65298;.do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１１２.dot</Template>
  <TotalTime>0</TotalTime>
  <Pages>2</Pages>
  <Words>55</Words>
  <Characters>316</Characters>
  <Application>Microsoft Office Word</Application>
  <DocSecurity>4</DocSecurity>
  <Lines>2</Lines>
  <Paragraphs>1</Paragraphs>
  <ScaleCrop>false</ScaleCrop>
  <Company>Lenovo (Beijing) Limited</Company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Lenovo User</dc:creator>
  <cp:keywords/>
  <dc:description/>
  <cp:lastModifiedBy>jl shen</cp:lastModifiedBy>
  <cp:revision>2</cp:revision>
  <dcterms:created xsi:type="dcterms:W3CDTF">2026-09-24T04:32:00Z</dcterms:created>
  <dcterms:modified xsi:type="dcterms:W3CDTF">2026-09-24T04:32:00Z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  <property fmtid="{D5CDD505-2E9C-101B-9397-08002B2CF9AE}" pid="3" name="ICV">
    <vt:lpwstr>86099F520E7E4CFFAAFEBA628109B5D3</vt:lpwstr>
  </property>
</Properties>
</file>