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322BAE" w14:textId="77777777" w:rsidR="00445BFC" w:rsidRPr="0032103B" w:rsidRDefault="00A46A92" w:rsidP="0032103B">
      <w:pPr>
        <w:spacing w:line="360" w:lineRule="auto"/>
        <w:jc w:val="center"/>
        <w:rPr>
          <w:rFonts w:hint="eastAsia"/>
          <w:b/>
          <w:sz w:val="36"/>
          <w:szCs w:val="36"/>
        </w:rPr>
      </w:pPr>
      <w:r w:rsidRPr="0032103B">
        <w:rPr>
          <w:rFonts w:hint="eastAsia"/>
          <w:b/>
          <w:sz w:val="36"/>
          <w:szCs w:val="36"/>
        </w:rPr>
        <w:t>证据材料清单</w:t>
      </w:r>
    </w:p>
    <w:p w14:paraId="0AC2AAC6" w14:textId="77777777" w:rsidR="00A46A92" w:rsidRPr="0032103B" w:rsidRDefault="00A46A92" w:rsidP="00A46A92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32103B">
        <w:rPr>
          <w:rFonts w:ascii="宋体" w:hAnsi="宋体" w:hint="eastAsia"/>
          <w:sz w:val="24"/>
          <w:szCs w:val="24"/>
        </w:rPr>
        <w:t>填写要求：</w:t>
      </w:r>
    </w:p>
    <w:p w14:paraId="691E2B5E" w14:textId="77777777" w:rsidR="00A46A92" w:rsidRPr="0032103B" w:rsidRDefault="00A46A92" w:rsidP="00A46A92">
      <w:pPr>
        <w:numPr>
          <w:ilvl w:val="0"/>
          <w:numId w:val="9"/>
        </w:num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32103B">
        <w:rPr>
          <w:rFonts w:ascii="宋体" w:hAnsi="宋体" w:hint="eastAsia"/>
          <w:sz w:val="24"/>
          <w:szCs w:val="24"/>
        </w:rPr>
        <w:t>证据材料名称要明确，内容过长的要使用明确的缩写；</w:t>
      </w:r>
    </w:p>
    <w:p w14:paraId="4572B341" w14:textId="77777777" w:rsidR="00A46A92" w:rsidRPr="0032103B" w:rsidRDefault="00A46A92" w:rsidP="00A46A92">
      <w:pPr>
        <w:numPr>
          <w:ilvl w:val="0"/>
          <w:numId w:val="9"/>
        </w:num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32103B">
        <w:rPr>
          <w:rFonts w:ascii="宋体" w:hAnsi="宋体" w:hint="eastAsia"/>
          <w:sz w:val="24"/>
          <w:szCs w:val="24"/>
        </w:rPr>
        <w:t>证据编号、排序要有条理，证明一个事实的证据连续编号，证据按照事实、程序、法律依据顺序提交；</w:t>
      </w:r>
    </w:p>
    <w:p w14:paraId="5C5392FD" w14:textId="77777777" w:rsidR="00A46A92" w:rsidRPr="0032103B" w:rsidRDefault="00A46A92" w:rsidP="00A46A92">
      <w:pPr>
        <w:numPr>
          <w:ilvl w:val="0"/>
          <w:numId w:val="9"/>
        </w:num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32103B">
        <w:rPr>
          <w:rFonts w:ascii="宋体" w:hAnsi="宋体" w:hint="eastAsia"/>
          <w:sz w:val="24"/>
          <w:szCs w:val="24"/>
        </w:rPr>
        <w:t>证明对象和内容，要在己方归纳案件争议焦点后所确定的举证范围内填写。</w:t>
      </w:r>
    </w:p>
    <w:p w14:paraId="0D3ACD9A" w14:textId="77777777" w:rsidR="00A46A92" w:rsidRPr="0032103B" w:rsidRDefault="00A46A92" w:rsidP="00A46A92">
      <w:pPr>
        <w:numPr>
          <w:ilvl w:val="0"/>
          <w:numId w:val="9"/>
        </w:numPr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32103B">
        <w:rPr>
          <w:rFonts w:ascii="宋体" w:hAnsi="宋体" w:hint="eastAsia"/>
          <w:sz w:val="24"/>
          <w:szCs w:val="24"/>
        </w:rPr>
        <w:t>证据一式两份，提交复印件，注明是否有原件，如有原件开庭</w:t>
      </w:r>
      <w:r w:rsidR="0032103B">
        <w:rPr>
          <w:rFonts w:ascii="宋体" w:hAnsi="宋体" w:hint="eastAsia"/>
          <w:sz w:val="24"/>
          <w:szCs w:val="24"/>
        </w:rPr>
        <w:t>需</w:t>
      </w:r>
      <w:r w:rsidRPr="0032103B">
        <w:rPr>
          <w:rFonts w:ascii="宋体" w:hAnsi="宋体" w:hint="eastAsia"/>
          <w:sz w:val="24"/>
          <w:szCs w:val="24"/>
        </w:rPr>
        <w:t>带原件。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"/>
        <w:gridCol w:w="2756"/>
        <w:gridCol w:w="1179"/>
        <w:gridCol w:w="1276"/>
        <w:gridCol w:w="3088"/>
        <w:gridCol w:w="426"/>
      </w:tblGrid>
      <w:tr w:rsidR="0032103B" w14:paraId="1F21F450" w14:textId="77777777" w:rsidTr="009412CA">
        <w:trPr>
          <w:trHeight w:val="649"/>
        </w:trPr>
        <w:tc>
          <w:tcPr>
            <w:tcW w:w="426" w:type="dxa"/>
          </w:tcPr>
          <w:p w14:paraId="23EE50AF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2756" w:type="dxa"/>
            <w:vAlign w:val="center"/>
          </w:tcPr>
          <w:p w14:paraId="089A04D9" w14:textId="77777777" w:rsidR="00A46A92" w:rsidRDefault="00A46A92" w:rsidP="009412C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证据材料名称</w:t>
            </w:r>
          </w:p>
        </w:tc>
        <w:tc>
          <w:tcPr>
            <w:tcW w:w="1179" w:type="dxa"/>
            <w:vAlign w:val="center"/>
          </w:tcPr>
          <w:p w14:paraId="17B89FF3" w14:textId="77777777" w:rsidR="00A46A92" w:rsidRDefault="00A46A92" w:rsidP="009412C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证据种类</w:t>
            </w:r>
          </w:p>
        </w:tc>
        <w:tc>
          <w:tcPr>
            <w:tcW w:w="1276" w:type="dxa"/>
            <w:vAlign w:val="center"/>
          </w:tcPr>
          <w:p w14:paraId="20DCD9B6" w14:textId="77777777" w:rsidR="00A46A92" w:rsidRDefault="00A46A92" w:rsidP="009412C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是否有原件</w:t>
            </w:r>
          </w:p>
        </w:tc>
        <w:tc>
          <w:tcPr>
            <w:tcW w:w="3088" w:type="dxa"/>
            <w:vAlign w:val="center"/>
          </w:tcPr>
          <w:p w14:paraId="5398E9F1" w14:textId="77777777" w:rsidR="00A46A92" w:rsidRDefault="00A46A92" w:rsidP="009412C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简要说明证明对象及内容</w:t>
            </w:r>
          </w:p>
        </w:tc>
        <w:tc>
          <w:tcPr>
            <w:tcW w:w="426" w:type="dxa"/>
          </w:tcPr>
          <w:p w14:paraId="2C539FB0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页数</w:t>
            </w:r>
          </w:p>
        </w:tc>
      </w:tr>
      <w:tr w:rsidR="0032103B" w14:paraId="0552DE4B" w14:textId="77777777" w:rsidTr="00821546">
        <w:trPr>
          <w:trHeight w:val="825"/>
        </w:trPr>
        <w:tc>
          <w:tcPr>
            <w:tcW w:w="426" w:type="dxa"/>
          </w:tcPr>
          <w:p w14:paraId="74A65E93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2756" w:type="dxa"/>
          </w:tcPr>
          <w:p w14:paraId="2D87327A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179" w:type="dxa"/>
          </w:tcPr>
          <w:p w14:paraId="36A83C93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276" w:type="dxa"/>
          </w:tcPr>
          <w:p w14:paraId="6F28AD77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3088" w:type="dxa"/>
          </w:tcPr>
          <w:p w14:paraId="069394D0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426" w:type="dxa"/>
          </w:tcPr>
          <w:p w14:paraId="66C0964C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</w:tr>
      <w:tr w:rsidR="0032103B" w14:paraId="3F1DDE2D" w14:textId="77777777" w:rsidTr="00821546">
        <w:trPr>
          <w:trHeight w:val="825"/>
        </w:trPr>
        <w:tc>
          <w:tcPr>
            <w:tcW w:w="426" w:type="dxa"/>
          </w:tcPr>
          <w:p w14:paraId="5726A050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2756" w:type="dxa"/>
          </w:tcPr>
          <w:p w14:paraId="7FE0F852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179" w:type="dxa"/>
          </w:tcPr>
          <w:p w14:paraId="74A36B21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276" w:type="dxa"/>
          </w:tcPr>
          <w:p w14:paraId="3C51CF3E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3088" w:type="dxa"/>
          </w:tcPr>
          <w:p w14:paraId="298859E9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426" w:type="dxa"/>
          </w:tcPr>
          <w:p w14:paraId="6EEE180F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</w:tr>
      <w:tr w:rsidR="0032103B" w14:paraId="0D639FED" w14:textId="77777777" w:rsidTr="00821546">
        <w:trPr>
          <w:trHeight w:val="790"/>
        </w:trPr>
        <w:tc>
          <w:tcPr>
            <w:tcW w:w="426" w:type="dxa"/>
          </w:tcPr>
          <w:p w14:paraId="77E13F62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2756" w:type="dxa"/>
          </w:tcPr>
          <w:p w14:paraId="1749870B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179" w:type="dxa"/>
          </w:tcPr>
          <w:p w14:paraId="7ACE6EF5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276" w:type="dxa"/>
          </w:tcPr>
          <w:p w14:paraId="5C83B586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3088" w:type="dxa"/>
          </w:tcPr>
          <w:p w14:paraId="43D7ADB8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426" w:type="dxa"/>
          </w:tcPr>
          <w:p w14:paraId="44305618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</w:tr>
      <w:tr w:rsidR="0032103B" w14:paraId="4D81D548" w14:textId="77777777" w:rsidTr="00821546">
        <w:trPr>
          <w:trHeight w:val="825"/>
        </w:trPr>
        <w:tc>
          <w:tcPr>
            <w:tcW w:w="426" w:type="dxa"/>
          </w:tcPr>
          <w:p w14:paraId="41FB0C55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2756" w:type="dxa"/>
          </w:tcPr>
          <w:p w14:paraId="5714EC6C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179" w:type="dxa"/>
          </w:tcPr>
          <w:p w14:paraId="58BED961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276" w:type="dxa"/>
          </w:tcPr>
          <w:p w14:paraId="2CA63887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3088" w:type="dxa"/>
          </w:tcPr>
          <w:p w14:paraId="7FD36828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426" w:type="dxa"/>
          </w:tcPr>
          <w:p w14:paraId="6C4FD3EB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</w:tr>
      <w:tr w:rsidR="0032103B" w14:paraId="3D43CA28" w14:textId="77777777" w:rsidTr="00821546">
        <w:trPr>
          <w:trHeight w:val="825"/>
        </w:trPr>
        <w:tc>
          <w:tcPr>
            <w:tcW w:w="426" w:type="dxa"/>
          </w:tcPr>
          <w:p w14:paraId="08E00F30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2756" w:type="dxa"/>
          </w:tcPr>
          <w:p w14:paraId="16B36AB9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179" w:type="dxa"/>
          </w:tcPr>
          <w:p w14:paraId="7C11FD37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276" w:type="dxa"/>
          </w:tcPr>
          <w:p w14:paraId="592C2828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3088" w:type="dxa"/>
          </w:tcPr>
          <w:p w14:paraId="0E0D6611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426" w:type="dxa"/>
          </w:tcPr>
          <w:p w14:paraId="3311645B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</w:tr>
      <w:tr w:rsidR="0032103B" w14:paraId="3A155690" w14:textId="77777777" w:rsidTr="00821546">
        <w:trPr>
          <w:trHeight w:val="825"/>
        </w:trPr>
        <w:tc>
          <w:tcPr>
            <w:tcW w:w="426" w:type="dxa"/>
          </w:tcPr>
          <w:p w14:paraId="6CAF24DD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2756" w:type="dxa"/>
          </w:tcPr>
          <w:p w14:paraId="1626254E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179" w:type="dxa"/>
          </w:tcPr>
          <w:p w14:paraId="5071CDEB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276" w:type="dxa"/>
          </w:tcPr>
          <w:p w14:paraId="38F58D22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3088" w:type="dxa"/>
          </w:tcPr>
          <w:p w14:paraId="3F34263F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426" w:type="dxa"/>
          </w:tcPr>
          <w:p w14:paraId="4EAC1102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</w:tr>
      <w:tr w:rsidR="0032103B" w14:paraId="6E728BF7" w14:textId="77777777" w:rsidTr="00821546">
        <w:trPr>
          <w:trHeight w:val="825"/>
        </w:trPr>
        <w:tc>
          <w:tcPr>
            <w:tcW w:w="426" w:type="dxa"/>
          </w:tcPr>
          <w:p w14:paraId="5FA6AE2C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2756" w:type="dxa"/>
          </w:tcPr>
          <w:p w14:paraId="1874C25A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179" w:type="dxa"/>
          </w:tcPr>
          <w:p w14:paraId="5250AD8B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276" w:type="dxa"/>
          </w:tcPr>
          <w:p w14:paraId="7C1E85D5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3088" w:type="dxa"/>
          </w:tcPr>
          <w:p w14:paraId="3A014280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426" w:type="dxa"/>
          </w:tcPr>
          <w:p w14:paraId="5D6107BB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</w:tr>
      <w:tr w:rsidR="0032103B" w14:paraId="7DCC897C" w14:textId="77777777" w:rsidTr="00821546">
        <w:trPr>
          <w:trHeight w:val="790"/>
        </w:trPr>
        <w:tc>
          <w:tcPr>
            <w:tcW w:w="426" w:type="dxa"/>
          </w:tcPr>
          <w:p w14:paraId="3B706650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2756" w:type="dxa"/>
          </w:tcPr>
          <w:p w14:paraId="6211CDF9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179" w:type="dxa"/>
          </w:tcPr>
          <w:p w14:paraId="6017AB29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276" w:type="dxa"/>
          </w:tcPr>
          <w:p w14:paraId="070E3EB5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3088" w:type="dxa"/>
          </w:tcPr>
          <w:p w14:paraId="48884E11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426" w:type="dxa"/>
          </w:tcPr>
          <w:p w14:paraId="3027B160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</w:tr>
      <w:tr w:rsidR="0032103B" w14:paraId="5BEE2E8E" w14:textId="77777777" w:rsidTr="00821546">
        <w:trPr>
          <w:trHeight w:val="859"/>
        </w:trPr>
        <w:tc>
          <w:tcPr>
            <w:tcW w:w="426" w:type="dxa"/>
          </w:tcPr>
          <w:p w14:paraId="2AC3638B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2756" w:type="dxa"/>
          </w:tcPr>
          <w:p w14:paraId="24CE8AF6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179" w:type="dxa"/>
          </w:tcPr>
          <w:p w14:paraId="22B5D370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1276" w:type="dxa"/>
          </w:tcPr>
          <w:p w14:paraId="347D41E3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3088" w:type="dxa"/>
          </w:tcPr>
          <w:p w14:paraId="44555EE8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  <w:tc>
          <w:tcPr>
            <w:tcW w:w="426" w:type="dxa"/>
          </w:tcPr>
          <w:p w14:paraId="1A26C206" w14:textId="77777777" w:rsidR="00A46A92" w:rsidRDefault="00A46A92" w:rsidP="005107FE">
            <w:pPr>
              <w:spacing w:line="360" w:lineRule="auto"/>
              <w:jc w:val="left"/>
              <w:rPr>
                <w:rFonts w:hint="eastAsia"/>
              </w:rPr>
            </w:pPr>
          </w:p>
        </w:tc>
      </w:tr>
    </w:tbl>
    <w:p w14:paraId="5B7CD746" w14:textId="77777777" w:rsidR="00A46A92" w:rsidRPr="0032103B" w:rsidRDefault="0032103B" w:rsidP="00A46A92">
      <w:pPr>
        <w:spacing w:line="360" w:lineRule="auto"/>
        <w:jc w:val="left"/>
        <w:rPr>
          <w:rFonts w:hint="eastAsia"/>
          <w:sz w:val="28"/>
          <w:szCs w:val="28"/>
        </w:rPr>
      </w:pPr>
      <w:r w:rsidRPr="0032103B">
        <w:rPr>
          <w:rFonts w:hint="eastAsia"/>
          <w:sz w:val="28"/>
          <w:szCs w:val="28"/>
        </w:rPr>
        <w:t>提交人（单位）签字（盖章）：</w:t>
      </w:r>
      <w:r>
        <w:rPr>
          <w:rFonts w:hint="eastAsia"/>
          <w:sz w:val="28"/>
          <w:szCs w:val="28"/>
        </w:rPr>
        <w:t xml:space="preserve">                   </w:t>
      </w:r>
      <w:r w:rsidRPr="0032103B">
        <w:rPr>
          <w:rFonts w:hint="eastAsia"/>
          <w:sz w:val="28"/>
          <w:szCs w:val="28"/>
        </w:rPr>
        <w:t>接收人签字：</w:t>
      </w:r>
    </w:p>
    <w:p w14:paraId="5F5B8287" w14:textId="77777777" w:rsidR="0032103B" w:rsidRDefault="0032103B" w:rsidP="0032103B">
      <w:pPr>
        <w:spacing w:line="360" w:lineRule="auto"/>
        <w:jc w:val="left"/>
        <w:rPr>
          <w:rFonts w:hint="eastAsia"/>
          <w:sz w:val="18"/>
          <w:szCs w:val="18"/>
        </w:rPr>
      </w:pPr>
      <w:r w:rsidRPr="0032103B">
        <w:rPr>
          <w:rFonts w:hint="eastAsia"/>
          <w:sz w:val="28"/>
          <w:szCs w:val="28"/>
        </w:rPr>
        <w:t>提交日期：</w:t>
      </w:r>
      <w:r w:rsidRPr="0032103B">
        <w:rPr>
          <w:rFonts w:hint="eastAsia"/>
          <w:sz w:val="28"/>
          <w:szCs w:val="28"/>
        </w:rPr>
        <w:t xml:space="preserve">          </w:t>
      </w:r>
      <w:r>
        <w:rPr>
          <w:rFonts w:hint="eastAsia"/>
          <w:sz w:val="28"/>
          <w:szCs w:val="28"/>
        </w:rPr>
        <w:t xml:space="preserve">                          </w:t>
      </w:r>
      <w:r w:rsidRPr="0032103B">
        <w:rPr>
          <w:rFonts w:hint="eastAsia"/>
          <w:sz w:val="28"/>
          <w:szCs w:val="28"/>
        </w:rPr>
        <w:t>接收日期</w:t>
      </w:r>
      <w:r>
        <w:rPr>
          <w:rFonts w:hint="eastAsia"/>
          <w:sz w:val="28"/>
          <w:szCs w:val="28"/>
        </w:rPr>
        <w:t>：</w:t>
      </w:r>
    </w:p>
    <w:p w14:paraId="54AB56AC" w14:textId="77777777" w:rsidR="00AF1A7A" w:rsidRDefault="00581C9D" w:rsidP="0032103B">
      <w:pPr>
        <w:spacing w:line="360" w:lineRule="auto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注：此表可复印</w:t>
      </w:r>
    </w:p>
    <w:sectPr w:rsidR="00AF1A7A" w:rsidSect="005648D8">
      <w:footerReference w:type="even" r:id="rId7"/>
      <w:pgSz w:w="11906" w:h="16838"/>
      <w:pgMar w:top="1701" w:right="707" w:bottom="1701" w:left="1701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27EDB" w14:textId="77777777" w:rsidR="00E04B5E" w:rsidRDefault="00E04B5E">
      <w:r>
        <w:separator/>
      </w:r>
    </w:p>
  </w:endnote>
  <w:endnote w:type="continuationSeparator" w:id="0">
    <w:p w14:paraId="58F65971" w14:textId="77777777" w:rsidR="00E04B5E" w:rsidRDefault="00E04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FA461" w14:textId="77777777" w:rsidR="0021372D" w:rsidRDefault="0021372D">
    <w:pPr>
      <w:pStyle w:val="a5"/>
      <w:framePr w:h="0"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63F1C061" w14:textId="77777777" w:rsidR="0021372D" w:rsidRDefault="0021372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42F45" w14:textId="77777777" w:rsidR="00E04B5E" w:rsidRDefault="00E04B5E">
      <w:r>
        <w:separator/>
      </w:r>
    </w:p>
  </w:footnote>
  <w:footnote w:type="continuationSeparator" w:id="0">
    <w:p w14:paraId="64B8B5F3" w14:textId="77777777" w:rsidR="00E04B5E" w:rsidRDefault="00E04B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0AE"/>
    <w:multiLevelType w:val="hybridMultilevel"/>
    <w:tmpl w:val="92B6F62C"/>
    <w:lvl w:ilvl="0" w:tplc="3AF06D4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C14109E"/>
    <w:multiLevelType w:val="multilevel"/>
    <w:tmpl w:val="BD445A0A"/>
    <w:lvl w:ilvl="0">
      <w:start w:val="1"/>
      <w:numFmt w:val="japaneseCounting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2A445AE"/>
    <w:multiLevelType w:val="hybridMultilevel"/>
    <w:tmpl w:val="BD445A0A"/>
    <w:lvl w:ilvl="0" w:tplc="388EE7F8">
      <w:start w:val="1"/>
      <w:numFmt w:val="japaneseCounting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5DC2EED"/>
    <w:multiLevelType w:val="multilevel"/>
    <w:tmpl w:val="B8C4EBA4"/>
    <w:lvl w:ilvl="0">
      <w:start w:val="1"/>
      <w:numFmt w:val="none"/>
      <w:lvlText w:val="一、"/>
      <w:lvlJc w:val="left"/>
      <w:pPr>
        <w:tabs>
          <w:tab w:val="num" w:pos="1685"/>
        </w:tabs>
        <w:ind w:left="1685" w:hanging="1125"/>
      </w:pPr>
      <w:rPr>
        <w:rFonts w:ascii="宋体" w:eastAsia="宋体" w:hAnsi="宋体" w:cs="Times New Roman"/>
      </w:rPr>
    </w:lvl>
    <w:lvl w:ilvl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4" w15:restartNumberingAfterBreak="0">
    <w:nsid w:val="444E255D"/>
    <w:multiLevelType w:val="hybridMultilevel"/>
    <w:tmpl w:val="7C5A1DDC"/>
    <w:lvl w:ilvl="0" w:tplc="2D50E3D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AE3328F"/>
    <w:multiLevelType w:val="multilevel"/>
    <w:tmpl w:val="92B6F62C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05817A9"/>
    <w:multiLevelType w:val="hybridMultilevel"/>
    <w:tmpl w:val="85E65C42"/>
    <w:lvl w:ilvl="0" w:tplc="AF6EBAA4">
      <w:start w:val="1"/>
      <w:numFmt w:val="japaneseCounting"/>
      <w:lvlText w:val="%1、"/>
      <w:lvlJc w:val="left"/>
      <w:pPr>
        <w:tabs>
          <w:tab w:val="num" w:pos="1685"/>
        </w:tabs>
        <w:ind w:left="1685" w:hanging="1125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7" w15:restartNumberingAfterBreak="0">
    <w:nsid w:val="630D3653"/>
    <w:multiLevelType w:val="multilevel"/>
    <w:tmpl w:val="BD445A0A"/>
    <w:lvl w:ilvl="0">
      <w:start w:val="1"/>
      <w:numFmt w:val="japaneseCounting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6B46727"/>
    <w:multiLevelType w:val="hybridMultilevel"/>
    <w:tmpl w:val="B8C4EBA4"/>
    <w:lvl w:ilvl="0" w:tplc="BA2CE21A">
      <w:start w:val="1"/>
      <w:numFmt w:val="none"/>
      <w:lvlText w:val="一、"/>
      <w:lvlJc w:val="left"/>
      <w:pPr>
        <w:tabs>
          <w:tab w:val="num" w:pos="1685"/>
        </w:tabs>
        <w:ind w:left="1685" w:hanging="1125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num w:numId="1" w16cid:durableId="929120685">
    <w:abstractNumId w:val="8"/>
  </w:num>
  <w:num w:numId="2" w16cid:durableId="971441463">
    <w:abstractNumId w:val="2"/>
  </w:num>
  <w:num w:numId="3" w16cid:durableId="1277952266">
    <w:abstractNumId w:val="6"/>
  </w:num>
  <w:num w:numId="4" w16cid:durableId="448670285">
    <w:abstractNumId w:val="3"/>
  </w:num>
  <w:num w:numId="5" w16cid:durableId="15353943">
    <w:abstractNumId w:val="0"/>
  </w:num>
  <w:num w:numId="6" w16cid:durableId="1933394919">
    <w:abstractNumId w:val="5"/>
  </w:num>
  <w:num w:numId="7" w16cid:durableId="936519750">
    <w:abstractNumId w:val="7"/>
  </w:num>
  <w:num w:numId="8" w16cid:durableId="1086653241">
    <w:abstractNumId w:val="1"/>
  </w:num>
  <w:num w:numId="9" w16cid:durableId="1488205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2867"/>
    <w:rsid w:val="000B605D"/>
    <w:rsid w:val="00124337"/>
    <w:rsid w:val="00174328"/>
    <w:rsid w:val="001E5A61"/>
    <w:rsid w:val="001F0990"/>
    <w:rsid w:val="001F1F59"/>
    <w:rsid w:val="0021372D"/>
    <w:rsid w:val="00254C74"/>
    <w:rsid w:val="00283BB0"/>
    <w:rsid w:val="002C47B0"/>
    <w:rsid w:val="0032103B"/>
    <w:rsid w:val="003212F0"/>
    <w:rsid w:val="00330356"/>
    <w:rsid w:val="003A2C9A"/>
    <w:rsid w:val="003C0D02"/>
    <w:rsid w:val="00417F17"/>
    <w:rsid w:val="00445BFC"/>
    <w:rsid w:val="00446E32"/>
    <w:rsid w:val="00460239"/>
    <w:rsid w:val="0048045C"/>
    <w:rsid w:val="00486874"/>
    <w:rsid w:val="004F7A60"/>
    <w:rsid w:val="005107FE"/>
    <w:rsid w:val="00515C0C"/>
    <w:rsid w:val="005648D8"/>
    <w:rsid w:val="00581C9D"/>
    <w:rsid w:val="005D623C"/>
    <w:rsid w:val="00601A55"/>
    <w:rsid w:val="00667224"/>
    <w:rsid w:val="006A135C"/>
    <w:rsid w:val="006A348A"/>
    <w:rsid w:val="00737F7A"/>
    <w:rsid w:val="00772ABE"/>
    <w:rsid w:val="00774829"/>
    <w:rsid w:val="0078383C"/>
    <w:rsid w:val="007A2322"/>
    <w:rsid w:val="007B5834"/>
    <w:rsid w:val="00821546"/>
    <w:rsid w:val="008370B4"/>
    <w:rsid w:val="00854285"/>
    <w:rsid w:val="00884183"/>
    <w:rsid w:val="008C369B"/>
    <w:rsid w:val="00903207"/>
    <w:rsid w:val="009412CA"/>
    <w:rsid w:val="00947646"/>
    <w:rsid w:val="0095638A"/>
    <w:rsid w:val="00962527"/>
    <w:rsid w:val="009720F2"/>
    <w:rsid w:val="0098316A"/>
    <w:rsid w:val="009A1FF7"/>
    <w:rsid w:val="009C5473"/>
    <w:rsid w:val="00A46A92"/>
    <w:rsid w:val="00AB559B"/>
    <w:rsid w:val="00AF1A7A"/>
    <w:rsid w:val="00B73AB5"/>
    <w:rsid w:val="00BF3659"/>
    <w:rsid w:val="00C5516E"/>
    <w:rsid w:val="00C63645"/>
    <w:rsid w:val="00C94589"/>
    <w:rsid w:val="00CA281A"/>
    <w:rsid w:val="00DF3BA6"/>
    <w:rsid w:val="00E04B5E"/>
    <w:rsid w:val="00E336A3"/>
    <w:rsid w:val="00EB5C02"/>
    <w:rsid w:val="00EC3436"/>
    <w:rsid w:val="00EC4CB1"/>
    <w:rsid w:val="00F02B88"/>
    <w:rsid w:val="00F3334D"/>
    <w:rsid w:val="00FA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B0D1E"/>
  <w15:chartTrackingRefBased/>
  <w15:docId w15:val="{8F47CA71-BAA0-4965-B925-62A50E93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page number"/>
    <w:basedOn w:val="a0"/>
  </w:style>
  <w:style w:type="paragraph" w:styleId="a4">
    <w:name w:val="Body Text Indent"/>
    <w:basedOn w:val="a"/>
    <w:pPr>
      <w:ind w:firstLineChars="200" w:firstLine="560"/>
    </w:pPr>
    <w:rPr>
      <w:rFonts w:ascii="宋体" w:hAnsi="宋体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rsid w:val="009C54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5D623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4</DocSecurity>
  <PresentationFormat/>
  <Lines>2</Lines>
  <Paragraphs>1</Paragraphs>
  <Slides>0</Slides>
  <Notes>0</Notes>
  <HiddenSlides>0</HiddenSlides>
  <MMClips>0</MMClips>
  <ScaleCrop>false</ScaleCrop>
  <Manager/>
  <Company>ldj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关于调整部分劳动仲裁文书式样的通知</dc:title>
  <dc:subject/>
  <dc:creator>su</dc:creator>
  <cp:keywords/>
  <dc:description/>
  <cp:lastModifiedBy>jl shen</cp:lastModifiedBy>
  <cp:revision>2</cp:revision>
  <cp:lastPrinted>2011-11-14T07:00:00Z</cp:lastPrinted>
  <dcterms:created xsi:type="dcterms:W3CDTF">2026-09-24T04:39:00Z</dcterms:created>
  <dcterms:modified xsi:type="dcterms:W3CDTF">2026-09-24T04:39:00Z</dcterms:modified>
  <cp:category/>
</cp:coreProperties>
</file>